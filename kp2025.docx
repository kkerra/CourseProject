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69597" w14:textId="4472CE06" w:rsidR="00397E59" w:rsidRPr="00397E59" w:rsidRDefault="00397E59" w:rsidP="00C27B9D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0E4BE9B4" w14:textId="77777777" w:rsidR="00397E59" w:rsidRPr="00397E59" w:rsidRDefault="00397E59" w:rsidP="00397E5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115153AB" w14:textId="77777777" w:rsidR="00397E59" w:rsidRPr="00397E59" w:rsidRDefault="00397E59" w:rsidP="00397E5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78038037" w14:textId="77777777" w:rsidR="00397E59" w:rsidRPr="00397E59" w:rsidRDefault="00397E59" w:rsidP="00397E5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395AA78E" w14:textId="77777777" w:rsidR="00397E59" w:rsidRPr="00397E59" w:rsidRDefault="00397E59" w:rsidP="00397E5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65DAC9E0" w14:textId="77777777" w:rsidR="00397E59" w:rsidRPr="00397E59" w:rsidRDefault="00397E59" w:rsidP="00397E5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157F87AB" w14:textId="77777777" w:rsidR="00397E59" w:rsidRPr="00397E59" w:rsidRDefault="00397E59" w:rsidP="00397E5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5884772C" w14:textId="77777777" w:rsidR="00397E59" w:rsidRPr="00397E59" w:rsidRDefault="00397E59" w:rsidP="00397E5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6CDCBAD5" w14:textId="77777777" w:rsidR="00397E59" w:rsidRPr="00397E59" w:rsidRDefault="00397E59" w:rsidP="00397E59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6AF87423" w14:textId="77777777" w:rsidR="00397E59" w:rsidRPr="00397E59" w:rsidRDefault="00397E59" w:rsidP="00397E59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88C5F2B" w14:textId="77777777" w:rsidR="00397E59" w:rsidRPr="00397E59" w:rsidRDefault="00397E59" w:rsidP="00397E59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1C2BE996" w14:textId="77777777" w:rsidR="00397E59" w:rsidRPr="00397E59" w:rsidRDefault="00397E59" w:rsidP="00397E59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BACE7B9" w14:textId="77777777" w:rsidR="00397E59" w:rsidRPr="00397E59" w:rsidRDefault="00397E59" w:rsidP="00397E59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134281F2" w14:textId="77777777" w:rsidR="00397E59" w:rsidRPr="00397E59" w:rsidRDefault="00397E59" w:rsidP="00397E59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797FDD4E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b/>
          <w:kern w:val="0"/>
          <w:sz w:val="56"/>
          <w:szCs w:val="24"/>
          <w:lang w:eastAsia="ru-RU"/>
          <w14:ligatures w14:val="none"/>
        </w:rPr>
      </w:pPr>
      <w:r w:rsidRPr="00397E59">
        <w:rPr>
          <w:rFonts w:eastAsia="Times New Roman" w:cs="Times New Roman"/>
          <w:b/>
          <w:kern w:val="0"/>
          <w:sz w:val="56"/>
          <w:szCs w:val="24"/>
          <w:lang w:eastAsia="ru-RU"/>
          <w14:ligatures w14:val="none"/>
        </w:rPr>
        <w:t>КУРСОВОЙ ПРОЕКТ</w:t>
      </w:r>
    </w:p>
    <w:p w14:paraId="3959E29C" w14:textId="77777777" w:rsidR="00397E59" w:rsidRPr="00397E59" w:rsidRDefault="00397E59" w:rsidP="00C27B9D">
      <w:pPr>
        <w:keepNext/>
        <w:spacing w:before="120"/>
        <w:jc w:val="center"/>
        <w:outlineLvl w:val="2"/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</w:pPr>
      <w:r w:rsidRPr="00397E59"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97E59" w:rsidRPr="00397E59" w14:paraId="5A82A98D" w14:textId="77777777" w:rsidTr="00E0234C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48575C74" w14:textId="31A42BF5" w:rsidR="00397E59" w:rsidRPr="00397E59" w:rsidRDefault="00C27B9D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РАЗРАБОТКА ПОДСИСТЕМЫ УЧЕТА РАБОТЫ</w:t>
            </w:r>
          </w:p>
        </w:tc>
      </w:tr>
      <w:tr w:rsidR="00397E59" w:rsidRPr="00397E59" w14:paraId="237A6FA7" w14:textId="77777777" w:rsidTr="00E0234C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61AF7723" w14:textId="28DF88BA" w:rsidR="00397E59" w:rsidRPr="00397E59" w:rsidRDefault="00C27B9D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7B9D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ОТДЕЛА ТЕЛЕМАРКЕТИНГА</w:t>
            </w:r>
          </w:p>
        </w:tc>
      </w:tr>
      <w:tr w:rsidR="00397E59" w:rsidRPr="00397E59" w14:paraId="26A71A5E" w14:textId="77777777" w:rsidTr="00E0234C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B1A2FC3" w14:textId="3FE6236E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</w:t>
            </w:r>
            <w:r w:rsidRPr="00397E59"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  <w:t>5</w:t>
            </w:r>
            <w:r w:rsidRPr="00397E59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КП01. 0</w:t>
            </w:r>
            <w:r w:rsidR="00DE4D21" w:rsidRPr="00DE4D21"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  <w:t>20</w:t>
            </w:r>
            <w:r w:rsidRPr="00397E59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 ПЗ</w:t>
            </w:r>
          </w:p>
        </w:tc>
      </w:tr>
    </w:tbl>
    <w:p w14:paraId="73AB4968" w14:textId="77777777" w:rsidR="00397E59" w:rsidRPr="00397E59" w:rsidRDefault="00397E59" w:rsidP="00397E59">
      <w:pPr>
        <w:widowControl w:val="0"/>
        <w:tabs>
          <w:tab w:val="center" w:pos="4820"/>
        </w:tabs>
        <w:jc w:val="center"/>
        <w:rPr>
          <w:rFonts w:eastAsia="Times New Roman" w:cs="Times New Roman"/>
          <w:kern w:val="0"/>
          <w:sz w:val="22"/>
          <w:lang w:eastAsia="ru-RU"/>
          <w14:ligatures w14:val="none"/>
        </w:rPr>
      </w:pPr>
      <w:r w:rsidRPr="00397E59">
        <w:rPr>
          <w:rFonts w:eastAsia="Times New Roman" w:cs="Times New Roman"/>
          <w:kern w:val="0"/>
          <w:sz w:val="22"/>
          <w:lang w:eastAsia="ru-RU"/>
          <w14:ligatures w14:val="none"/>
        </w:rPr>
        <w:t>(Обозначение документа)</w:t>
      </w:r>
    </w:p>
    <w:p w14:paraId="0D2C2301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1479987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97E59" w:rsidRPr="00397E59" w14:paraId="5844FC26" w14:textId="77777777" w:rsidTr="00E0234C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62D9CAC6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МДК.02.01 Технология разработки</w:t>
            </w:r>
          </w:p>
        </w:tc>
      </w:tr>
      <w:tr w:rsidR="00397E59" w:rsidRPr="00397E59" w14:paraId="72D679CF" w14:textId="77777777" w:rsidTr="00E0234C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98A1F0F" w14:textId="77777777" w:rsidR="00397E59" w:rsidRPr="00397E59" w:rsidRDefault="00397E59" w:rsidP="00397E59">
            <w:pPr>
              <w:widowControl w:val="0"/>
              <w:ind w:left="34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программного обеспечения</w:t>
            </w:r>
          </w:p>
        </w:tc>
      </w:tr>
    </w:tbl>
    <w:p w14:paraId="290BE19A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DA9DE6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E848F0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42E47E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44B6A7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1FE854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120B92D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F6CEB50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97E59" w:rsidRPr="00397E59" w14:paraId="699DF212" w14:textId="77777777" w:rsidTr="00E0234C">
        <w:tc>
          <w:tcPr>
            <w:tcW w:w="2010" w:type="dxa"/>
          </w:tcPr>
          <w:p w14:paraId="608C0832" w14:textId="77777777" w:rsidR="00397E59" w:rsidRPr="00397E59" w:rsidRDefault="00397E59" w:rsidP="00397E5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7233F7A" w14:textId="34E486F1" w:rsidR="00397E59" w:rsidRPr="00397E59" w:rsidRDefault="00397E59" w:rsidP="00C27B9D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</w:t>
            </w:r>
            <w:r w:rsidR="00C27B9D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35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E4718F1" w14:textId="77777777" w:rsidR="00397E59" w:rsidRPr="00397E59" w:rsidRDefault="00397E59" w:rsidP="00C27B9D">
            <w:pPr>
              <w:rPr>
                <w:lang w:val="en-US" w:eastAsia="ru-RU"/>
              </w:rPr>
            </w:pPr>
            <w:r w:rsidRPr="00397E59">
              <w:rPr>
                <w:lang w:eastAsia="ru-RU"/>
              </w:rPr>
              <w:t>0</w:t>
            </w:r>
            <w:r w:rsidRPr="00397E59">
              <w:rPr>
                <w:lang w:val="en-US" w:eastAsia="ru-RU"/>
              </w:rPr>
              <w:t>8</w:t>
            </w:r>
            <w:r w:rsidRPr="00397E59">
              <w:rPr>
                <w:lang w:eastAsia="ru-RU"/>
              </w:rPr>
              <w:t>.12.202</w:t>
            </w:r>
            <w:r w:rsidRPr="00397E59">
              <w:rPr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2894A580" w14:textId="4928CB9F" w:rsidR="00397E59" w:rsidRPr="00397E59" w:rsidRDefault="00C27B9D" w:rsidP="00C27B9D">
            <w:pPr>
              <w:jc w:val="right"/>
              <w:rPr>
                <w:rFonts w:ascii="GOST type B" w:hAnsi="GOST type B"/>
                <w:color w:val="FF0000"/>
                <w:lang w:eastAsia="ru-RU"/>
              </w:rPr>
            </w:pPr>
            <w:r w:rsidRPr="00C27B9D">
              <w:rPr>
                <w:lang w:eastAsia="ru-RU"/>
              </w:rPr>
              <w:t>А</w:t>
            </w:r>
            <w:r w:rsidR="00397E59" w:rsidRPr="00C27B9D">
              <w:rPr>
                <w:lang w:eastAsia="ru-RU"/>
              </w:rPr>
              <w:t>.</w:t>
            </w:r>
            <w:r w:rsidRPr="00C27B9D">
              <w:rPr>
                <w:lang w:eastAsia="ru-RU"/>
              </w:rPr>
              <w:t>Е</w:t>
            </w:r>
            <w:r w:rsidR="00397E59" w:rsidRPr="00C27B9D">
              <w:rPr>
                <w:lang w:eastAsia="ru-RU"/>
              </w:rPr>
              <w:t xml:space="preserve">. </w:t>
            </w:r>
            <w:r>
              <w:rPr>
                <w:lang w:eastAsia="ru-RU"/>
              </w:rPr>
              <w:t>Туйкова</w:t>
            </w:r>
          </w:p>
        </w:tc>
      </w:tr>
      <w:tr w:rsidR="00397E59" w:rsidRPr="00397E59" w14:paraId="122D42C3" w14:textId="77777777" w:rsidTr="00E0234C">
        <w:tc>
          <w:tcPr>
            <w:tcW w:w="2010" w:type="dxa"/>
          </w:tcPr>
          <w:p w14:paraId="6B5C7CD2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62D6DC9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7D9AEA2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50D44EE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91A549F" w14:textId="77777777" w:rsidR="00397E59" w:rsidRPr="00397E59" w:rsidRDefault="00397E59" w:rsidP="00397E59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97E59" w:rsidRPr="00397E59" w14:paraId="47B48410" w14:textId="77777777" w:rsidTr="00E0234C">
        <w:tc>
          <w:tcPr>
            <w:tcW w:w="2010" w:type="dxa"/>
          </w:tcPr>
          <w:p w14:paraId="6D66F500" w14:textId="77777777" w:rsidR="00397E59" w:rsidRPr="00397E59" w:rsidRDefault="00397E59" w:rsidP="00397E5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21D1E9C0" w14:textId="77777777" w:rsidR="00397E59" w:rsidRPr="00397E59" w:rsidRDefault="00397E59" w:rsidP="00397E5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D014232" w14:textId="77777777" w:rsidR="00397E59" w:rsidRPr="00397E59" w:rsidRDefault="00397E59" w:rsidP="00397E5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4552AAB" w14:textId="77777777" w:rsidR="00397E59" w:rsidRPr="00397E59" w:rsidRDefault="00397E59" w:rsidP="00C27B9D">
            <w:pPr>
              <w:rPr>
                <w:lang w:val="en-US" w:eastAsia="ru-RU"/>
              </w:rPr>
            </w:pPr>
            <w:r w:rsidRPr="00397E59">
              <w:rPr>
                <w:lang w:eastAsia="ru-RU"/>
              </w:rPr>
              <w:t>09.12.202</w:t>
            </w:r>
            <w:r w:rsidRPr="00397E59">
              <w:rPr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252A5EE" w14:textId="77777777" w:rsidR="00397E59" w:rsidRPr="00397E59" w:rsidRDefault="00397E59" w:rsidP="00C27B9D">
            <w:pPr>
              <w:jc w:val="right"/>
              <w:rPr>
                <w:rFonts w:ascii="GOST type B" w:hAnsi="GOST type B"/>
                <w:lang w:eastAsia="ru-RU"/>
              </w:rPr>
            </w:pPr>
            <w:r w:rsidRPr="00397E59">
              <w:rPr>
                <w:lang w:eastAsia="ru-RU"/>
              </w:rPr>
              <w:t xml:space="preserve">Ю.С. </w:t>
            </w:r>
            <w:proofErr w:type="spellStart"/>
            <w:r w:rsidRPr="00397E59">
              <w:rPr>
                <w:lang w:eastAsia="ru-RU"/>
              </w:rPr>
              <w:t>Маломан</w:t>
            </w:r>
            <w:proofErr w:type="spellEnd"/>
          </w:p>
        </w:tc>
      </w:tr>
      <w:tr w:rsidR="00397E59" w:rsidRPr="00397E59" w14:paraId="56528B99" w14:textId="77777777" w:rsidTr="00E0234C">
        <w:tc>
          <w:tcPr>
            <w:tcW w:w="2010" w:type="dxa"/>
          </w:tcPr>
          <w:p w14:paraId="733B232A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EC0FBCB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0C886634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7C588FE" w14:textId="77777777" w:rsidR="00397E59" w:rsidRPr="00397E59" w:rsidRDefault="00397E59" w:rsidP="00397E5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202569A4" w14:textId="77777777" w:rsidR="00397E59" w:rsidRPr="00397E59" w:rsidRDefault="00397E59" w:rsidP="00397E59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97E59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37C25050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8FDDD6" w14:textId="77777777" w:rsidR="00397E59" w:rsidRP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3E2D3E" w14:textId="5428716D" w:rsidR="00397E59" w:rsidRDefault="00397E59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7EB57F" w14:textId="6E3DDBAD" w:rsidR="00C27B9D" w:rsidRPr="00397E59" w:rsidRDefault="00C27B9D" w:rsidP="00397E5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A35FE5F" w14:textId="025A567B" w:rsidR="00397E59" w:rsidRDefault="00397E59" w:rsidP="00C27B9D">
      <w:pPr>
        <w:spacing w:after="160" w:line="259" w:lineRule="auto"/>
        <w:jc w:val="center"/>
        <w:rPr>
          <w:b/>
          <w:sz w:val="32"/>
        </w:rPr>
      </w:pPr>
      <w:r w:rsidRPr="00397E59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 w:rsidRPr="00397E5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25</w:t>
      </w:r>
    </w:p>
    <w:p w14:paraId="04536128" w14:textId="7F97B635" w:rsidR="001A150B" w:rsidRPr="00824FBB" w:rsidRDefault="001A150B" w:rsidP="00397E59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DC2E93E" w14:textId="77777777" w:rsidR="001A150B" w:rsidRPr="008D27C7" w:rsidRDefault="001A150B" w:rsidP="001A150B">
      <w:pPr>
        <w:spacing w:line="360" w:lineRule="auto"/>
        <w:ind w:firstLine="709"/>
      </w:pPr>
    </w:p>
    <w:p w14:paraId="097A9B5C" w14:textId="77777777" w:rsidR="001A150B" w:rsidRPr="008D27C7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3FA6D5DD" w14:textId="77777777" w:rsidR="001A150B" w:rsidRPr="008D27C7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7E675706" w14:textId="77777777" w:rsidR="001A150B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5D8275EB" w14:textId="77777777" w:rsidR="001A150B" w:rsidRPr="00EA6F88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70F29235" w14:textId="77777777" w:rsidR="001A150B" w:rsidRPr="00EA6F88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24DFF34B" w14:textId="07840D1B" w:rsidR="001A150B" w:rsidRPr="008D27C7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59367C" w:rsidRPr="0059367C">
        <w:t>8</w:t>
      </w:r>
    </w:p>
    <w:p w14:paraId="3E85376C" w14:textId="6D4108D2" w:rsidR="001A150B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="0059367C">
        <w:t>10</w:t>
      </w:r>
    </w:p>
    <w:p w14:paraId="17AC0666" w14:textId="3A98E8FA" w:rsidR="001A150B" w:rsidRPr="00124BC0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="0059367C">
        <w:t>10</w:t>
      </w:r>
    </w:p>
    <w:p w14:paraId="3D7E3A91" w14:textId="0D02FE5A" w:rsidR="001A150B" w:rsidRPr="008D27C7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="002F27C7">
        <w:t>11</w:t>
      </w:r>
    </w:p>
    <w:p w14:paraId="2E999967" w14:textId="2117C80F" w:rsidR="001A150B" w:rsidRPr="008D27C7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="002F27C7">
        <w:t>11</w:t>
      </w:r>
    </w:p>
    <w:p w14:paraId="559EDE42" w14:textId="603A4E08" w:rsidR="001A150B" w:rsidRPr="008D27C7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="002F27C7">
        <w:t>13</w:t>
      </w:r>
    </w:p>
    <w:p w14:paraId="4AC15BA6" w14:textId="48277667" w:rsidR="001A150B" w:rsidRPr="00124BC0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="002F27C7">
        <w:t>1</w:t>
      </w:r>
      <w:r w:rsidR="00CF5374">
        <w:t>3</w:t>
      </w:r>
    </w:p>
    <w:p w14:paraId="76E5C8B1" w14:textId="7AB45BFD" w:rsidR="001A150B" w:rsidRPr="00124BC0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="002F27C7">
        <w:t>1</w:t>
      </w:r>
      <w:r w:rsidR="00CF5374">
        <w:t>4</w:t>
      </w:r>
    </w:p>
    <w:p w14:paraId="685122E3" w14:textId="06F712D0" w:rsidR="001A150B" w:rsidRPr="00124BC0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="00CF5374">
        <w:t>17</w:t>
      </w:r>
    </w:p>
    <w:p w14:paraId="0BB45096" w14:textId="39A6A684" w:rsidR="001A150B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="00CF5374">
        <w:t>19</w:t>
      </w:r>
    </w:p>
    <w:p w14:paraId="1F84301C" w14:textId="03D03F1E" w:rsidR="001A150B" w:rsidRPr="008D27C7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="00CF5374">
        <w:t>21</w:t>
      </w:r>
    </w:p>
    <w:p w14:paraId="2D365CB1" w14:textId="1F06687F" w:rsidR="001A150B" w:rsidRPr="00124BC0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="00CF5374">
        <w:t>21</w:t>
      </w:r>
    </w:p>
    <w:p w14:paraId="198EC6D3" w14:textId="5FC42263" w:rsidR="001A150B" w:rsidRDefault="001A150B" w:rsidP="001A150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="00CF5374">
        <w:t>22</w:t>
      </w:r>
    </w:p>
    <w:p w14:paraId="156E3BEF" w14:textId="5D8C718E" w:rsidR="001A150B" w:rsidRPr="008D27C7" w:rsidRDefault="001A150B" w:rsidP="001A150B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="00CF5374">
        <w:t>25</w:t>
      </w:r>
    </w:p>
    <w:p w14:paraId="40FE0AE7" w14:textId="06F3E4AC" w:rsidR="001A150B" w:rsidRPr="00124BC0" w:rsidRDefault="001A150B" w:rsidP="001A150B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="00CF5374">
        <w:t>25</w:t>
      </w:r>
    </w:p>
    <w:p w14:paraId="6CF519E8" w14:textId="6ECDB4D4" w:rsidR="001A150B" w:rsidRDefault="001A150B" w:rsidP="001A150B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="00CF5374">
        <w:t>25</w:t>
      </w:r>
    </w:p>
    <w:p w14:paraId="11EFB8E5" w14:textId="013F5AEB" w:rsidR="001A150B" w:rsidRPr="008D27C7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="002F27C7">
        <w:t>29</w:t>
      </w:r>
    </w:p>
    <w:p w14:paraId="3494D3FA" w14:textId="6DA223FB" w:rsidR="001A150B" w:rsidRDefault="001A150B" w:rsidP="001A150B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004B43E8" w14:textId="77777777" w:rsidR="001A150B" w:rsidRDefault="001A150B">
      <w:pPr>
        <w:spacing w:after="160" w:line="259" w:lineRule="auto"/>
        <w:jc w:val="left"/>
      </w:pPr>
      <w:r>
        <w:br w:type="page"/>
      </w:r>
    </w:p>
    <w:p w14:paraId="259784EC" w14:textId="77777777" w:rsidR="001A150B" w:rsidRDefault="001A150B" w:rsidP="001A150B">
      <w:pPr>
        <w:pStyle w:val="a7"/>
      </w:pPr>
      <w:bookmarkStart w:id="0" w:name="_Toc197874427"/>
      <w:r>
        <w:lastRenderedPageBreak/>
        <w:t>Перечень сокращений и обозначений</w:t>
      </w:r>
      <w:bookmarkEnd w:id="0"/>
    </w:p>
    <w:p w14:paraId="40D329DA" w14:textId="4272CD6D" w:rsidR="001A150B" w:rsidRDefault="001A150B" w:rsidP="001A150B">
      <w:pPr>
        <w:pStyle w:val="a3"/>
      </w:pPr>
      <w:r w:rsidRPr="006D0C39">
        <w:t xml:space="preserve">В настоящем </w:t>
      </w:r>
      <w:r>
        <w:t>курсовом проекте</w:t>
      </w:r>
      <w:r w:rsidRPr="006D0C39">
        <w:t xml:space="preserve"> применяются следующие сокращения и обозначения:</w:t>
      </w:r>
    </w:p>
    <w:p w14:paraId="7980C12E" w14:textId="77777777" w:rsidR="00DE4D21" w:rsidRDefault="00DE4D21" w:rsidP="001A150B">
      <w:pPr>
        <w:pStyle w:val="a3"/>
      </w:pPr>
      <w:r>
        <w:t>БД – база данных</w:t>
      </w:r>
    </w:p>
    <w:p w14:paraId="5B800AFA" w14:textId="77777777" w:rsidR="00DE4D21" w:rsidRDefault="00DE4D21" w:rsidP="001A150B">
      <w:pPr>
        <w:pStyle w:val="a3"/>
      </w:pPr>
      <w:r>
        <w:t>ОС – операционная система</w:t>
      </w:r>
    </w:p>
    <w:p w14:paraId="5A321008" w14:textId="77777777" w:rsidR="00DE4D21" w:rsidRDefault="00DE4D21" w:rsidP="001A150B">
      <w:pPr>
        <w:pStyle w:val="a3"/>
      </w:pPr>
      <w:r>
        <w:t xml:space="preserve">ПАО «МТС» – </w:t>
      </w:r>
      <w:r w:rsidRPr="00C27B9D">
        <w:t xml:space="preserve">Публичное акционерное общество «Мобильные </w:t>
      </w:r>
      <w:proofErr w:type="spellStart"/>
      <w:r w:rsidRPr="00C27B9D">
        <w:t>ТелеСистемы</w:t>
      </w:r>
      <w:proofErr w:type="spellEnd"/>
      <w:r w:rsidRPr="00C27B9D">
        <w:t>»</w:t>
      </w:r>
    </w:p>
    <w:p w14:paraId="4D9DDC5F" w14:textId="77777777" w:rsidR="00DE4D21" w:rsidRPr="008532F7" w:rsidRDefault="00DE4D21" w:rsidP="001A150B">
      <w:pPr>
        <w:pStyle w:val="a3"/>
      </w:pPr>
      <w:r w:rsidRPr="008532F7">
        <w:t>ПК – персональный компьютер</w:t>
      </w:r>
    </w:p>
    <w:p w14:paraId="3C1BFDB5" w14:textId="77777777" w:rsidR="00DE4D21" w:rsidRDefault="00DE4D21" w:rsidP="001A150B">
      <w:pPr>
        <w:pStyle w:val="a3"/>
      </w:pPr>
      <w:r w:rsidRPr="008532F7">
        <w:t>ПО – программное обеспечение</w:t>
      </w:r>
    </w:p>
    <w:p w14:paraId="18E0D063" w14:textId="77777777" w:rsidR="00DE4D21" w:rsidRPr="00C537E1" w:rsidRDefault="00DE4D21" w:rsidP="001A150B">
      <w:pPr>
        <w:pStyle w:val="a3"/>
      </w:pPr>
      <w:r>
        <w:t>СУБД – система управления базами данных</w:t>
      </w:r>
    </w:p>
    <w:p w14:paraId="41221107" w14:textId="551F2C74" w:rsidR="001A150B" w:rsidRDefault="001A150B" w:rsidP="001A150B">
      <w:pPr>
        <w:pStyle w:val="a3"/>
      </w:pPr>
    </w:p>
    <w:p w14:paraId="38043EE9" w14:textId="77777777" w:rsidR="0039556C" w:rsidRDefault="0039556C" w:rsidP="001A150B">
      <w:pPr>
        <w:pStyle w:val="a3"/>
      </w:pPr>
      <w:r>
        <w:rPr>
          <w:lang w:val="en-US"/>
        </w:rPr>
        <w:t>API</w:t>
      </w:r>
      <w:r>
        <w:t xml:space="preserve"> – интерфейс прикладного программирования</w:t>
      </w:r>
    </w:p>
    <w:p w14:paraId="15EE52A7" w14:textId="77777777" w:rsidR="0039556C" w:rsidRPr="00C27B9D" w:rsidRDefault="0039556C" w:rsidP="001A150B">
      <w:pPr>
        <w:pStyle w:val="a3"/>
        <w:rPr>
          <w:lang w:val="en-US"/>
        </w:rPr>
      </w:pPr>
      <w:r w:rsidRPr="00C27B9D">
        <w:rPr>
          <w:lang w:val="en-US"/>
        </w:rPr>
        <w:t xml:space="preserve">ASP.NET – Active Server Pages </w:t>
      </w:r>
      <w:r w:rsidRPr="00C27B9D">
        <w:t>для</w:t>
      </w:r>
      <w:r>
        <w:rPr>
          <w:lang w:val="en-US"/>
        </w:rPr>
        <w:t xml:space="preserve"> .</w:t>
      </w:r>
      <w:r w:rsidRPr="00C27B9D">
        <w:rPr>
          <w:lang w:val="en-US"/>
        </w:rPr>
        <w:t>NET</w:t>
      </w:r>
    </w:p>
    <w:p w14:paraId="72E59A9F" w14:textId="77777777" w:rsidR="0039556C" w:rsidRDefault="0039556C" w:rsidP="001A150B">
      <w:pPr>
        <w:pStyle w:val="a3"/>
      </w:pPr>
      <w:r>
        <w:t>ERD – диаграмма «сущность-связь»</w:t>
      </w:r>
    </w:p>
    <w:p w14:paraId="6D69AA50" w14:textId="77777777" w:rsidR="0039556C" w:rsidRDefault="0039556C" w:rsidP="001A150B">
      <w:pPr>
        <w:pStyle w:val="a3"/>
        <w:ind w:left="360" w:firstLine="348"/>
        <w:rPr>
          <w:szCs w:val="28"/>
        </w:rPr>
      </w:pPr>
      <w:r>
        <w:rPr>
          <w:szCs w:val="28"/>
          <w:lang w:val="en-US"/>
        </w:rPr>
        <w:t>IDE</w:t>
      </w:r>
      <w:r>
        <w:rPr>
          <w:szCs w:val="28"/>
        </w:rPr>
        <w:t xml:space="preserve"> – интегрированная среда разработки</w:t>
      </w:r>
    </w:p>
    <w:p w14:paraId="09B7B647" w14:textId="77777777" w:rsidR="0039556C" w:rsidRPr="0039556C" w:rsidRDefault="0039556C" w:rsidP="001A150B">
      <w:pPr>
        <w:pStyle w:val="a3"/>
        <w:ind w:left="360" w:firstLine="348"/>
        <w:rPr>
          <w:szCs w:val="28"/>
        </w:rPr>
      </w:pPr>
      <w:r>
        <w:rPr>
          <w:szCs w:val="28"/>
          <w:lang w:val="en-US"/>
        </w:rPr>
        <w:t>ORM</w:t>
      </w:r>
      <w:r w:rsidRPr="0039556C">
        <w:rPr>
          <w:szCs w:val="28"/>
        </w:rPr>
        <w:t xml:space="preserve"> </w:t>
      </w:r>
      <w:r>
        <w:rPr>
          <w:szCs w:val="28"/>
        </w:rPr>
        <w:t>–</w:t>
      </w:r>
      <w:r w:rsidRPr="0039556C">
        <w:rPr>
          <w:szCs w:val="28"/>
        </w:rPr>
        <w:t xml:space="preserve"> объектно-реляционное отображение</w:t>
      </w:r>
    </w:p>
    <w:p w14:paraId="67D874F8" w14:textId="77777777" w:rsidR="0039556C" w:rsidRDefault="0039556C" w:rsidP="001A150B">
      <w:pPr>
        <w:pStyle w:val="a3"/>
        <w:ind w:left="360" w:firstLine="348"/>
      </w:pPr>
      <w:r>
        <w:t>REST</w:t>
      </w:r>
      <w:r>
        <w:rPr>
          <w:szCs w:val="28"/>
        </w:rPr>
        <w:t xml:space="preserve"> – </w:t>
      </w:r>
      <w:r w:rsidRPr="00DE4D21">
        <w:t>передача репрезентативного состояния</w:t>
      </w:r>
    </w:p>
    <w:p w14:paraId="760C2A41" w14:textId="77777777" w:rsidR="0039556C" w:rsidRPr="00A3131E" w:rsidRDefault="0039556C" w:rsidP="00DE4D21">
      <w:pPr>
        <w:pStyle w:val="a3"/>
        <w:ind w:left="360" w:firstLine="348"/>
        <w:rPr>
          <w:szCs w:val="28"/>
        </w:rPr>
      </w:pPr>
      <w:r w:rsidRPr="00DE4D21">
        <w:rPr>
          <w:lang w:val="en-US"/>
        </w:rPr>
        <w:t>SDK</w:t>
      </w:r>
      <w:r w:rsidRPr="00A3131E">
        <w:t xml:space="preserve"> </w:t>
      </w:r>
      <w:r>
        <w:rPr>
          <w:kern w:val="0"/>
          <w:szCs w:val="28"/>
          <w14:ligatures w14:val="none"/>
        </w:rPr>
        <w:t>–</w:t>
      </w:r>
      <w:r w:rsidRPr="00A3131E">
        <w:rPr>
          <w:kern w:val="0"/>
          <w:szCs w:val="28"/>
          <w14:ligatures w14:val="none"/>
        </w:rPr>
        <w:t xml:space="preserve"> </w:t>
      </w:r>
      <w:r w:rsidRPr="00DE4D21">
        <w:rPr>
          <w:kern w:val="0"/>
          <w:szCs w:val="28"/>
          <w:lang w:val="en-US"/>
          <w14:ligatures w14:val="none"/>
        </w:rPr>
        <w:t>Software</w:t>
      </w:r>
      <w:r w:rsidRPr="00A3131E">
        <w:rPr>
          <w:kern w:val="0"/>
          <w:szCs w:val="28"/>
          <w14:ligatures w14:val="none"/>
        </w:rPr>
        <w:t xml:space="preserve"> </w:t>
      </w:r>
      <w:r w:rsidRPr="00DE4D21">
        <w:rPr>
          <w:kern w:val="0"/>
          <w:szCs w:val="28"/>
          <w:lang w:val="en-US"/>
          <w14:ligatures w14:val="none"/>
        </w:rPr>
        <w:t>Development</w:t>
      </w:r>
      <w:r w:rsidRPr="00A3131E">
        <w:rPr>
          <w:kern w:val="0"/>
          <w:szCs w:val="28"/>
          <w14:ligatures w14:val="none"/>
        </w:rPr>
        <w:t xml:space="preserve"> </w:t>
      </w:r>
      <w:r w:rsidRPr="00DE4D21">
        <w:rPr>
          <w:kern w:val="0"/>
          <w:szCs w:val="28"/>
          <w:lang w:val="en-US"/>
          <w14:ligatures w14:val="none"/>
        </w:rPr>
        <w:t>Kit</w:t>
      </w:r>
    </w:p>
    <w:p w14:paraId="4BBDE97D" w14:textId="77777777" w:rsidR="0039556C" w:rsidRPr="00352497" w:rsidRDefault="0039556C" w:rsidP="00DE4D21">
      <w:pPr>
        <w:pStyle w:val="a3"/>
      </w:pPr>
      <w:r w:rsidRPr="008532F7">
        <w:rPr>
          <w:lang w:val="en-US"/>
        </w:rPr>
        <w:t>UML</w:t>
      </w:r>
      <w:r w:rsidRPr="00352497">
        <w:t xml:space="preserve"> – </w:t>
      </w:r>
      <w:r w:rsidRPr="008532F7">
        <w:t>унифицированный</w:t>
      </w:r>
      <w:r w:rsidRPr="00352497">
        <w:t xml:space="preserve"> </w:t>
      </w:r>
      <w:r w:rsidRPr="008532F7">
        <w:t>язык</w:t>
      </w:r>
      <w:r w:rsidRPr="00352497">
        <w:t xml:space="preserve"> </w:t>
      </w:r>
      <w:r w:rsidRPr="008532F7">
        <w:t>моделирования</w:t>
      </w:r>
    </w:p>
    <w:p w14:paraId="4FB32D36" w14:textId="77777777" w:rsidR="0039556C" w:rsidRPr="00352497" w:rsidRDefault="0039556C" w:rsidP="001A150B">
      <w:pPr>
        <w:pStyle w:val="a3"/>
      </w:pPr>
      <w:r w:rsidRPr="008532F7">
        <w:rPr>
          <w:lang w:val="en-US"/>
        </w:rPr>
        <w:t>WPF</w:t>
      </w:r>
      <w:r w:rsidRPr="00352497">
        <w:t xml:space="preserve"> – </w:t>
      </w:r>
      <w:r w:rsidRPr="008532F7">
        <w:rPr>
          <w:lang w:val="en-US"/>
        </w:rPr>
        <w:t>Windows</w:t>
      </w:r>
      <w:r w:rsidRPr="00352497">
        <w:t xml:space="preserve"> </w:t>
      </w:r>
      <w:r w:rsidRPr="008532F7">
        <w:rPr>
          <w:lang w:val="en-US"/>
        </w:rPr>
        <w:t>Presentation</w:t>
      </w:r>
      <w:r w:rsidRPr="00352497">
        <w:t xml:space="preserve"> </w:t>
      </w:r>
      <w:r w:rsidRPr="008532F7">
        <w:rPr>
          <w:lang w:val="en-US"/>
        </w:rPr>
        <w:t>Foundation</w:t>
      </w:r>
    </w:p>
    <w:p w14:paraId="4C94ECCB" w14:textId="77777777" w:rsidR="001A150B" w:rsidRPr="00352497" w:rsidRDefault="001A150B" w:rsidP="001A150B">
      <w:pPr>
        <w:jc w:val="center"/>
      </w:pPr>
    </w:p>
    <w:p w14:paraId="3E605DDC" w14:textId="15AC9EB5" w:rsidR="00E17FD3" w:rsidRPr="00352497" w:rsidRDefault="00E17FD3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  <w:r w:rsidRPr="00352497">
        <w:rPr>
          <w:rFonts w:eastAsiaTheme="majorEastAsia" w:cstheme="majorBidi"/>
          <w:b/>
          <w:sz w:val="32"/>
          <w:szCs w:val="40"/>
        </w:rPr>
        <w:br w:type="page"/>
      </w:r>
    </w:p>
    <w:p w14:paraId="16D455B0" w14:textId="77777777" w:rsidR="00E17FD3" w:rsidRDefault="00E17FD3" w:rsidP="00E17FD3">
      <w:pPr>
        <w:pStyle w:val="a7"/>
      </w:pPr>
      <w:bookmarkStart w:id="1" w:name="_Toc197874428"/>
      <w:r>
        <w:lastRenderedPageBreak/>
        <w:t>Введение</w:t>
      </w:r>
      <w:bookmarkEnd w:id="1"/>
    </w:p>
    <w:p w14:paraId="5C092A65" w14:textId="77777777" w:rsidR="00C83348" w:rsidRDefault="00F23AD5" w:rsidP="00967FC1">
      <w:pPr>
        <w:pStyle w:val="a3"/>
      </w:pPr>
      <w:r>
        <w:t xml:space="preserve">В последнее время </w:t>
      </w:r>
      <w:r w:rsidR="001459E2">
        <w:t xml:space="preserve">информационные системы стали неотъемлемой частью повседневной жизни и бизнеса. Разработка информационных систем охватывает широкий спектр отраслей, включая финансы, образование и торговлю. </w:t>
      </w:r>
    </w:p>
    <w:p w14:paraId="315AE4E5" w14:textId="4CCC7DF6" w:rsidR="00F23AD5" w:rsidRDefault="001459E2" w:rsidP="00967FC1">
      <w:pPr>
        <w:pStyle w:val="a3"/>
      </w:pPr>
      <w:r>
        <w:t>В</w:t>
      </w:r>
      <w:r w:rsidRPr="00967FC1">
        <w:t xml:space="preserve"> условиях возрастающей конкуренции на р</w:t>
      </w:r>
      <w:r>
        <w:t>ынке телекоммуникаций</w:t>
      </w:r>
      <w:r w:rsidR="00121500">
        <w:t xml:space="preserve"> </w:t>
      </w:r>
      <w:r w:rsidR="00121500" w:rsidRPr="00121500">
        <w:t>усиливается необходимость в эффективных решениях для управления клиентскими заявками и обслуживанием. Потребители ожидают более высокого уровня обслуживания и быстрого реагирования на свои запросы, что накладывает дополнительные требования на компании. Внедрение современных информационных систем позволяет не только улучшить качество обслуживания, но и оптимизировать внутренние процессы, снижая затраты и повышая общую продуктивность.</w:t>
      </w:r>
    </w:p>
    <w:p w14:paraId="1A514555" w14:textId="6F51C5C4" w:rsidR="00C10A2B" w:rsidRDefault="00967FC1" w:rsidP="00967FC1">
      <w:pPr>
        <w:pStyle w:val="a3"/>
      </w:pPr>
      <w:r w:rsidRPr="00967FC1">
        <w:t>Актуальность разрабатываемого проекта обусловлена необходимостью повышения эффективности процессов оформления заявок на подключение к услугам домашнего интернета и телевидения</w:t>
      </w:r>
      <w:r w:rsidR="00D724AB">
        <w:t xml:space="preserve">. </w:t>
      </w:r>
      <w:r w:rsidRPr="00967FC1">
        <w:t xml:space="preserve">Внедрение подсистемы позволит оптимизировать взаимодействие сотрудников отдела телемаркетинга, упростить контроль над статусами заявок, что создаст более прозрачную и быструю систему обработки клиентских </w:t>
      </w:r>
      <w:r>
        <w:t>заявок.</w:t>
      </w:r>
    </w:p>
    <w:p w14:paraId="29B14CA7" w14:textId="3B43F8B0" w:rsidR="00967FC1" w:rsidRDefault="00967FC1" w:rsidP="00967FC1">
      <w:pPr>
        <w:pStyle w:val="a3"/>
      </w:pPr>
      <w:r w:rsidRPr="00967FC1">
        <w:t>Основной целью разработки подсистемы является создание оконного приложения, которое интегрирует функции управления данными клиентов и сотрудник</w:t>
      </w:r>
      <w:r w:rsidR="00BF1D37">
        <w:t>ов</w:t>
      </w:r>
      <w:r w:rsidRPr="00967FC1">
        <w:t xml:space="preserve">, а также инструменты аналитики для оценки эффективности работы операторов. Внедрение нового ПО позволит операторам телемаркетинга более эффективно управлять заявками на подключение услуг, сокращая время </w:t>
      </w:r>
      <w:r w:rsidR="00BF1D37">
        <w:t xml:space="preserve">их </w:t>
      </w:r>
      <w:r w:rsidRPr="00967FC1">
        <w:t xml:space="preserve">обработки и повышая уровень </w:t>
      </w:r>
      <w:r w:rsidR="00BF1D37">
        <w:t>клиентского обслуживания. Также</w:t>
      </w:r>
      <w:r w:rsidRPr="00967FC1">
        <w:t xml:space="preserve"> система обеспечит возможность генерации отчетов, что позволит супер</w:t>
      </w:r>
      <w:r>
        <w:t>вайзерам</w:t>
      </w:r>
      <w:r w:rsidRPr="00967FC1">
        <w:t xml:space="preserve"> лучше оценивать производительность сотрудников. </w:t>
      </w:r>
    </w:p>
    <w:p w14:paraId="151607BA" w14:textId="7D9D0C0B" w:rsidR="00967FC1" w:rsidRDefault="00967FC1" w:rsidP="00967FC1">
      <w:pPr>
        <w:pStyle w:val="a3"/>
      </w:pPr>
      <w:r>
        <w:t>Для достижения поставленной цели требуется решить следующие задачи:</w:t>
      </w:r>
    </w:p>
    <w:p w14:paraId="46D2BDD5" w14:textId="40771078" w:rsidR="003A0B94" w:rsidRDefault="003A0B94" w:rsidP="003A0B94">
      <w:pPr>
        <w:pStyle w:val="a1"/>
      </w:pPr>
      <w:r>
        <w:lastRenderedPageBreak/>
        <w:t>провести анализ предметной области</w:t>
      </w:r>
      <w:r>
        <w:rPr>
          <w:lang w:val="en-US"/>
        </w:rPr>
        <w:t>;</w:t>
      </w:r>
    </w:p>
    <w:p w14:paraId="51FB2D15" w14:textId="243F0731" w:rsidR="003A0B94" w:rsidRDefault="003A0B94" w:rsidP="003A0B94">
      <w:pPr>
        <w:pStyle w:val="a1"/>
      </w:pPr>
      <w:r>
        <w:t>провести сбор требований к функциональности подсистемы</w:t>
      </w:r>
      <w:r w:rsidRPr="007E07D3">
        <w:t>;</w:t>
      </w:r>
    </w:p>
    <w:p w14:paraId="6ADEB836" w14:textId="2B24835F" w:rsidR="006C6273" w:rsidRDefault="006C6273" w:rsidP="00D724AB">
      <w:pPr>
        <w:pStyle w:val="a1"/>
      </w:pPr>
      <w:r>
        <w:t xml:space="preserve">проанализировать информационные </w:t>
      </w:r>
      <w:r w:rsidR="00D724AB">
        <w:t>источники по предметной области</w:t>
      </w:r>
      <w:r w:rsidR="007E07D3" w:rsidRPr="007E07D3">
        <w:t>;</w:t>
      </w:r>
    </w:p>
    <w:p w14:paraId="0CE3EB0D" w14:textId="11FED977" w:rsidR="00967FC1" w:rsidRDefault="005062B8" w:rsidP="005062B8">
      <w:pPr>
        <w:pStyle w:val="a1"/>
      </w:pPr>
      <w:r>
        <w:t>спроектировать диаграмму вариантов использования;</w:t>
      </w:r>
    </w:p>
    <w:p w14:paraId="3A010EAD" w14:textId="512802ED" w:rsidR="005062B8" w:rsidRDefault="005062B8" w:rsidP="005062B8">
      <w:pPr>
        <w:pStyle w:val="a1"/>
      </w:pPr>
      <w:r>
        <w:t>спроектировать архитектуру подсистемы;</w:t>
      </w:r>
    </w:p>
    <w:p w14:paraId="67C95920" w14:textId="0433D2A9" w:rsidR="005062B8" w:rsidRDefault="005062B8" w:rsidP="005062B8">
      <w:pPr>
        <w:pStyle w:val="a1"/>
      </w:pPr>
      <w:r>
        <w:t>выбрать состав программных и технических средств для реализации приложения;</w:t>
      </w:r>
    </w:p>
    <w:p w14:paraId="53254375" w14:textId="1CB00959" w:rsidR="005062B8" w:rsidRDefault="005062B8" w:rsidP="005062B8">
      <w:pPr>
        <w:pStyle w:val="a1"/>
      </w:pPr>
      <w:r>
        <w:t>спроектировать БД;</w:t>
      </w:r>
    </w:p>
    <w:p w14:paraId="28634F42" w14:textId="2DB380EC" w:rsidR="005062B8" w:rsidRDefault="005062B8" w:rsidP="005062B8">
      <w:pPr>
        <w:pStyle w:val="a1"/>
      </w:pPr>
      <w:r>
        <w:t>спроектировать интерфейс оконного приложения</w:t>
      </w:r>
      <w:r w:rsidR="007E07D3">
        <w:rPr>
          <w:lang w:val="en-US"/>
        </w:rPr>
        <w:t>;</w:t>
      </w:r>
    </w:p>
    <w:p w14:paraId="36937E20" w14:textId="7A171401" w:rsidR="005062B8" w:rsidRDefault="005062B8" w:rsidP="005062B8">
      <w:pPr>
        <w:pStyle w:val="a1"/>
      </w:pPr>
      <w:r>
        <w:t>создать БД в выбранной СУБД</w:t>
      </w:r>
      <w:r w:rsidR="007E07D3" w:rsidRPr="007E07D3">
        <w:t>;</w:t>
      </w:r>
    </w:p>
    <w:p w14:paraId="155C1B11" w14:textId="0C41CADA" w:rsidR="005062B8" w:rsidRPr="005062B8" w:rsidRDefault="005062B8" w:rsidP="005062B8">
      <w:pPr>
        <w:pStyle w:val="a1"/>
      </w:pPr>
      <w:r>
        <w:t xml:space="preserve">разработать </w:t>
      </w:r>
      <w:r>
        <w:rPr>
          <w:lang w:val="en-US"/>
        </w:rPr>
        <w:t>API</w:t>
      </w:r>
      <w:r w:rsidR="00D724AB">
        <w:t xml:space="preserve"> для взаимодействия оконного приложения с БД</w:t>
      </w:r>
      <w:r w:rsidR="007E07D3" w:rsidRPr="007E07D3">
        <w:t>;</w:t>
      </w:r>
    </w:p>
    <w:p w14:paraId="193760B1" w14:textId="052DAE73" w:rsidR="005062B8" w:rsidRPr="004A64B7" w:rsidRDefault="005062B8" w:rsidP="005062B8">
      <w:pPr>
        <w:pStyle w:val="a1"/>
      </w:pPr>
      <w:r>
        <w:t>разработать оконное приложение</w:t>
      </w:r>
      <w:r w:rsidR="007E07D3">
        <w:rPr>
          <w:lang w:val="en-US"/>
        </w:rPr>
        <w:t>;</w:t>
      </w:r>
    </w:p>
    <w:p w14:paraId="448A36DC" w14:textId="5A9CC533" w:rsidR="004A64B7" w:rsidRDefault="00905891" w:rsidP="00E0234C">
      <w:pPr>
        <w:pStyle w:val="a1"/>
      </w:pPr>
      <w:r>
        <w:t>реализовать</w:t>
      </w:r>
      <w:r w:rsidRPr="00905891">
        <w:t xml:space="preserve"> просмотр данных об оформленных заявках оператором;</w:t>
      </w:r>
    </w:p>
    <w:p w14:paraId="7008847E" w14:textId="5AC9553B" w:rsidR="00D724AB" w:rsidRDefault="00D724AB" w:rsidP="007E07D3">
      <w:pPr>
        <w:pStyle w:val="a1"/>
      </w:pPr>
      <w:r>
        <w:t>реализовать функ</w:t>
      </w:r>
      <w:r w:rsidR="00905891">
        <w:t>циональность оформления заявок</w:t>
      </w:r>
      <w:r w:rsidR="007E07D3">
        <w:rPr>
          <w:lang w:val="en-US"/>
        </w:rPr>
        <w:t>;</w:t>
      </w:r>
    </w:p>
    <w:p w14:paraId="211127E3" w14:textId="427ABD6C" w:rsidR="007E07D3" w:rsidRDefault="007E07D3" w:rsidP="004A64B7">
      <w:pPr>
        <w:pStyle w:val="a1"/>
      </w:pPr>
      <w:r>
        <w:t>реализовать фильтрацию</w:t>
      </w:r>
      <w:r w:rsidR="004A64B7" w:rsidRPr="004A64B7">
        <w:t xml:space="preserve"> </w:t>
      </w:r>
      <w:r w:rsidR="004A64B7">
        <w:t>и сортировку</w:t>
      </w:r>
      <w:r>
        <w:t xml:space="preserve"> данных о клиентах</w:t>
      </w:r>
      <w:r w:rsidRPr="007E07D3">
        <w:t>;</w:t>
      </w:r>
    </w:p>
    <w:p w14:paraId="36F6282A" w14:textId="1FA1A8AB" w:rsidR="005062B8" w:rsidRPr="005062B8" w:rsidRDefault="005062B8" w:rsidP="005062B8">
      <w:pPr>
        <w:pStyle w:val="a1"/>
      </w:pPr>
      <w:r w:rsidRPr="005062B8">
        <w:t>реализовать экспор</w:t>
      </w:r>
      <w:r>
        <w:t xml:space="preserve">т данных </w:t>
      </w:r>
      <w:r w:rsidR="006C6273">
        <w:t xml:space="preserve">в формате </w:t>
      </w:r>
      <w:r w:rsidR="00853693">
        <w:rPr>
          <w:lang w:val="en-US"/>
        </w:rPr>
        <w:t>csv</w:t>
      </w:r>
      <w:r>
        <w:t>;</w:t>
      </w:r>
    </w:p>
    <w:p w14:paraId="6D1A2EC0" w14:textId="70112A79" w:rsidR="005062B8" w:rsidRDefault="005062B8" w:rsidP="00D724AB">
      <w:pPr>
        <w:pStyle w:val="a1"/>
      </w:pPr>
      <w:r w:rsidRPr="005062B8">
        <w:t>реализовать разграничение прав доступа пользователей</w:t>
      </w:r>
      <w:r>
        <w:t>;</w:t>
      </w:r>
    </w:p>
    <w:p w14:paraId="460F341A" w14:textId="6E52A912" w:rsidR="00D724AB" w:rsidRDefault="006C6273" w:rsidP="000D39DB">
      <w:pPr>
        <w:pStyle w:val="a1"/>
      </w:pPr>
      <w:r>
        <w:t>выполнить структурное</w:t>
      </w:r>
      <w:r w:rsidR="000D39DB">
        <w:t xml:space="preserve"> и функциональное</w:t>
      </w:r>
      <w:r>
        <w:t xml:space="preserve"> тестирование ПО</w:t>
      </w:r>
      <w:r w:rsidR="007E07D3" w:rsidRPr="000D39DB">
        <w:t>;</w:t>
      </w:r>
    </w:p>
    <w:p w14:paraId="31F21A7F" w14:textId="71015950" w:rsidR="007E07D3" w:rsidRPr="00967FC1" w:rsidRDefault="00D724AB" w:rsidP="00E0234C">
      <w:pPr>
        <w:pStyle w:val="a1"/>
      </w:pPr>
      <w:r w:rsidRPr="005062B8">
        <w:t>разработать программную</w:t>
      </w:r>
      <w:r w:rsidR="004A64B7">
        <w:t xml:space="preserve"> и</w:t>
      </w:r>
      <w:r w:rsidRPr="005062B8">
        <w:t xml:space="preserve"> </w:t>
      </w:r>
      <w:r w:rsidR="004A64B7" w:rsidRPr="005062B8">
        <w:t xml:space="preserve">эксплуатационную </w:t>
      </w:r>
      <w:r w:rsidRPr="005062B8">
        <w:t>документацию</w:t>
      </w:r>
      <w:r w:rsidR="004A64B7" w:rsidRPr="004A64B7">
        <w:t>.</w:t>
      </w:r>
    </w:p>
    <w:p w14:paraId="70568CF2" w14:textId="214710E8" w:rsidR="00BB22C1" w:rsidRDefault="00A024EA" w:rsidP="00A024EA">
      <w:pPr>
        <w:pStyle w:val="1"/>
        <w:numPr>
          <w:ilvl w:val="0"/>
          <w:numId w:val="0"/>
        </w:numPr>
        <w:ind w:left="709"/>
      </w:pPr>
      <w:r w:rsidRPr="00221F7C">
        <w:lastRenderedPageBreak/>
        <w:t xml:space="preserve">1 </w:t>
      </w:r>
      <w:r>
        <w:t>Сбор и анализ требований</w:t>
      </w:r>
    </w:p>
    <w:p w14:paraId="436A231D" w14:textId="77777777" w:rsidR="00A024EA" w:rsidRDefault="00A024EA" w:rsidP="00A024EA">
      <w:pPr>
        <w:pStyle w:val="2"/>
      </w:pPr>
      <w:r>
        <w:t>Назначение и область применения</w:t>
      </w:r>
    </w:p>
    <w:p w14:paraId="59D1EB79" w14:textId="14560D31" w:rsidR="00A024EA" w:rsidRDefault="002A4270" w:rsidP="00A024EA">
      <w:pPr>
        <w:pStyle w:val="a3"/>
      </w:pPr>
      <w:r>
        <w:t>Основным назначением</w:t>
      </w:r>
      <w:r w:rsidR="00A024EA">
        <w:t xml:space="preserve"> разработки подсистемы является </w:t>
      </w:r>
      <w:r w:rsidR="00692F4D" w:rsidRPr="00692F4D">
        <w:t xml:space="preserve">упрощение </w:t>
      </w:r>
      <w:r w:rsidR="009525C4">
        <w:t>процесс</w:t>
      </w:r>
      <w:r w:rsidR="00BE71CD">
        <w:t>а</w:t>
      </w:r>
      <w:r w:rsidR="009525C4">
        <w:t xml:space="preserve"> оформления заявок на подключение клиентов</w:t>
      </w:r>
      <w:r w:rsidR="00B33408">
        <w:t xml:space="preserve"> к услугам домашнего интернета и телевидения</w:t>
      </w:r>
      <w:r w:rsidR="00692F4D" w:rsidRPr="00692F4D">
        <w:t xml:space="preserve"> в отделе телемаркетинга</w:t>
      </w:r>
      <w:r w:rsidR="00BE71CD">
        <w:t xml:space="preserve"> и</w:t>
      </w:r>
      <w:r w:rsidR="00692F4D" w:rsidRPr="00692F4D">
        <w:t xml:space="preserve"> </w:t>
      </w:r>
      <w:r w:rsidR="007A5806">
        <w:t>улучшени</w:t>
      </w:r>
      <w:r w:rsidR="00BE71CD">
        <w:t>е</w:t>
      </w:r>
      <w:r w:rsidR="007A5806">
        <w:t xml:space="preserve"> контроля продаж услуг</w:t>
      </w:r>
      <w:r w:rsidR="00BE71CD">
        <w:t xml:space="preserve"> путем</w:t>
      </w:r>
      <w:r w:rsidR="007A5806">
        <w:t xml:space="preserve"> отслеживани</w:t>
      </w:r>
      <w:r w:rsidR="00BE71CD">
        <w:t>я</w:t>
      </w:r>
      <w:r w:rsidR="007A5806">
        <w:t xml:space="preserve"> статуса заявок и анализ</w:t>
      </w:r>
      <w:r w:rsidR="00BE71CD">
        <w:t>а</w:t>
      </w:r>
      <w:r w:rsidR="007A5806">
        <w:t xml:space="preserve"> успешности их оформления.</w:t>
      </w:r>
    </w:p>
    <w:p w14:paraId="654355EC" w14:textId="77777777" w:rsidR="00A024EA" w:rsidRPr="00A024EA" w:rsidRDefault="00692F4D" w:rsidP="00A024EA">
      <w:pPr>
        <w:pStyle w:val="a3"/>
      </w:pPr>
      <w:r w:rsidRPr="00692F4D">
        <w:t>Подсистема предназначена для использования в отделе телемаркетинга в сфере фиксированных продаж</w:t>
      </w:r>
      <w:r w:rsidR="00154355">
        <w:t xml:space="preserve"> домашнего интернета и телевидения</w:t>
      </w:r>
      <w:r w:rsidR="00985FCD">
        <w:t xml:space="preserve">, например, в </w:t>
      </w:r>
      <w:r w:rsidR="00985FCD" w:rsidRPr="00C27B9D">
        <w:t>ПАО «МТС»</w:t>
      </w:r>
      <w:r w:rsidRPr="00C27B9D">
        <w:t>.</w:t>
      </w:r>
      <w:r w:rsidR="002A4270">
        <w:t xml:space="preserve"> Основными пользователями </w:t>
      </w:r>
      <w:r w:rsidR="002A4270" w:rsidRPr="001A150B">
        <w:t>ПО</w:t>
      </w:r>
      <w:r w:rsidR="002A4270">
        <w:t xml:space="preserve"> являются сотрудники о</w:t>
      </w:r>
      <w:r w:rsidR="00C84DC0">
        <w:t>тдела: супервайзер, операторы и неавторизованный сотрудник</w:t>
      </w:r>
      <w:r w:rsidR="002A4270">
        <w:t>.</w:t>
      </w:r>
    </w:p>
    <w:p w14:paraId="63443E30" w14:textId="77777777" w:rsidR="00A024EA" w:rsidRDefault="00A024EA" w:rsidP="00A024EA">
      <w:pPr>
        <w:pStyle w:val="2"/>
      </w:pPr>
      <w:r>
        <w:t>Постановка задачи</w:t>
      </w:r>
    </w:p>
    <w:p w14:paraId="4C129027" w14:textId="1742B923" w:rsidR="002A4270" w:rsidRPr="009525C4" w:rsidRDefault="00802CA1" w:rsidP="002A4270">
      <w:pPr>
        <w:pStyle w:val="a3"/>
      </w:pPr>
      <w:r>
        <w:t>Требуется разработать оконное приложение</w:t>
      </w:r>
      <w:r w:rsidR="00067EDC">
        <w:t xml:space="preserve">, в котором </w:t>
      </w:r>
      <w:r>
        <w:t xml:space="preserve">необходимо </w:t>
      </w:r>
      <w:r w:rsidR="00BE71CD">
        <w:t>реализовать</w:t>
      </w:r>
      <w:r>
        <w:t xml:space="preserve"> следующие функциональные возможности:</w:t>
      </w:r>
    </w:p>
    <w:p w14:paraId="3B5EEB20" w14:textId="77777777" w:rsidR="00BE71CD" w:rsidRPr="00B96D30" w:rsidRDefault="00BE71CD" w:rsidP="00BE71CD">
      <w:pPr>
        <w:pStyle w:val="a1"/>
      </w:pPr>
      <w:r>
        <w:t>добавление и редактирование информации о клиентах и сотрудниках</w:t>
      </w:r>
      <w:r w:rsidRPr="00E90D31">
        <w:t>;</w:t>
      </w:r>
    </w:p>
    <w:p w14:paraId="436EED89" w14:textId="77777777" w:rsidR="00BE71CD" w:rsidRDefault="00BE71CD" w:rsidP="00BE71CD">
      <w:pPr>
        <w:pStyle w:val="a1"/>
      </w:pPr>
      <w:r>
        <w:t>фильтрация и сортировка</w:t>
      </w:r>
      <w:r w:rsidRPr="00E374A4">
        <w:t xml:space="preserve"> данных о клиентах</w:t>
      </w:r>
      <w:r>
        <w:t>;</w:t>
      </w:r>
    </w:p>
    <w:p w14:paraId="7F310467" w14:textId="77777777" w:rsidR="00802CA1" w:rsidRPr="00802CA1" w:rsidRDefault="00802CA1" w:rsidP="00802CA1">
      <w:pPr>
        <w:pStyle w:val="a1"/>
      </w:pPr>
      <w:r>
        <w:t>просмотр личной статистики</w:t>
      </w:r>
      <w:r w:rsidR="009D0E65">
        <w:t xml:space="preserve"> оператора</w:t>
      </w:r>
      <w:r>
        <w:rPr>
          <w:lang w:val="en-US"/>
        </w:rPr>
        <w:t>;</w:t>
      </w:r>
    </w:p>
    <w:p w14:paraId="1682D443" w14:textId="77777777" w:rsidR="00802CA1" w:rsidRPr="00E90D31" w:rsidRDefault="00802CA1" w:rsidP="00802CA1">
      <w:pPr>
        <w:pStyle w:val="a1"/>
      </w:pPr>
      <w:r>
        <w:t>внесение информации о звонках</w:t>
      </w:r>
      <w:r w:rsidR="00154355">
        <w:t xml:space="preserve"> клиенту</w:t>
      </w:r>
      <w:r w:rsidRPr="00154355">
        <w:t>;</w:t>
      </w:r>
    </w:p>
    <w:p w14:paraId="510D7FEB" w14:textId="77777777" w:rsidR="00C84DC0" w:rsidRPr="00802CA1" w:rsidRDefault="00C84DC0" w:rsidP="00802CA1">
      <w:pPr>
        <w:pStyle w:val="a1"/>
      </w:pPr>
      <w:r>
        <w:t>отслеживание статуса оформленных заявок</w:t>
      </w:r>
      <w:r w:rsidR="00154355">
        <w:t xml:space="preserve"> на подключение услуг</w:t>
      </w:r>
      <w:r w:rsidRPr="00154355">
        <w:t>;</w:t>
      </w:r>
    </w:p>
    <w:p w14:paraId="0DF14645" w14:textId="5DE43594" w:rsidR="00F15ECF" w:rsidRDefault="00802CA1" w:rsidP="00F15ECF">
      <w:pPr>
        <w:pStyle w:val="a1"/>
      </w:pPr>
      <w:r>
        <w:t>формирование отчетов</w:t>
      </w:r>
      <w:r w:rsidR="00E90D31">
        <w:t xml:space="preserve"> по</w:t>
      </w:r>
      <w:r w:rsidR="00E374A4">
        <w:t xml:space="preserve"> оформленны</w:t>
      </w:r>
      <w:r w:rsidR="00E90D31">
        <w:t>м</w:t>
      </w:r>
      <w:r w:rsidR="00E374A4">
        <w:t xml:space="preserve"> заяв</w:t>
      </w:r>
      <w:r w:rsidR="00E90D31">
        <w:t>кам</w:t>
      </w:r>
      <w:r>
        <w:t xml:space="preserve"> за </w:t>
      </w:r>
      <w:r w:rsidR="00F0203C">
        <w:t>все время</w:t>
      </w:r>
      <w:r>
        <w:t xml:space="preserve"> в формате </w:t>
      </w:r>
      <w:r w:rsidR="00853693">
        <w:rPr>
          <w:lang w:val="en-US"/>
        </w:rPr>
        <w:t>csv</w:t>
      </w:r>
      <w:r w:rsidR="00E90D31">
        <w:t>.</w:t>
      </w:r>
    </w:p>
    <w:p w14:paraId="17D8AFF9" w14:textId="23672EAB" w:rsidR="00067EDC" w:rsidRDefault="00067EDC" w:rsidP="00067EDC">
      <w:pPr>
        <w:pStyle w:val="a1"/>
        <w:numPr>
          <w:ilvl w:val="0"/>
          <w:numId w:val="0"/>
        </w:numPr>
        <w:ind w:firstLine="709"/>
      </w:pPr>
      <w:r w:rsidRPr="00067EDC">
        <w:t xml:space="preserve">Подсистема обрабатывает различные входные данные, которые включают персональные сведения о клиентах, информацию об услугах, данные о звонках операторов и учетные записи сотрудников. В результате система формирует выходные данные, такие как заявки на подключение, </w:t>
      </w:r>
      <w:r w:rsidRPr="00067EDC">
        <w:lastRenderedPageBreak/>
        <w:t>отчеты о работе операторов, статистические сведения</w:t>
      </w:r>
      <w:r>
        <w:t xml:space="preserve"> оператора</w:t>
      </w:r>
      <w:r w:rsidRPr="00067EDC">
        <w:t>, а также списки клиентов.</w:t>
      </w:r>
    </w:p>
    <w:p w14:paraId="492A0228" w14:textId="5C2BBA87" w:rsidR="0097478A" w:rsidRDefault="00067EDC" w:rsidP="0097478A">
      <w:pPr>
        <w:pStyle w:val="a3"/>
      </w:pPr>
      <w:r w:rsidRPr="00067EDC">
        <w:t xml:space="preserve">Интерфейс приложения должен быть интуитивно понятным и удобным для пользователей с базовыми навыками работы с </w:t>
      </w:r>
      <w:r>
        <w:t>компьютер</w:t>
      </w:r>
      <w:r w:rsidR="006E6E71">
        <w:t>ом</w:t>
      </w:r>
      <w:r w:rsidRPr="00067EDC">
        <w:t>. В целях безопасност</w:t>
      </w:r>
      <w:r w:rsidR="00BE71CD">
        <w:t>и предусмотрена обязательная аутентификация</w:t>
      </w:r>
      <w:r w:rsidRPr="00067EDC">
        <w:t xml:space="preserve"> пользователей с разграничением прав доступа</w:t>
      </w:r>
      <w:r>
        <w:t>.</w:t>
      </w:r>
    </w:p>
    <w:p w14:paraId="7D722873" w14:textId="72FED06A" w:rsidR="00E0606E" w:rsidRPr="008C21D6" w:rsidRDefault="00E0606E" w:rsidP="00985FCD">
      <w:pPr>
        <w:pStyle w:val="a3"/>
      </w:pPr>
      <w:r>
        <w:t xml:space="preserve">На рисунке </w:t>
      </w:r>
      <w:r w:rsidR="007C0029">
        <w:t>1</w:t>
      </w:r>
      <w:r>
        <w:t xml:space="preserve"> представлена диаграмма </w:t>
      </w:r>
      <w:r w:rsidR="008C21D6">
        <w:t>прецедентов.</w:t>
      </w:r>
    </w:p>
    <w:p w14:paraId="1F86C33C" w14:textId="77777777" w:rsidR="009C0B29" w:rsidRDefault="008C21D6" w:rsidP="008C21D6">
      <w:pPr>
        <w:pStyle w:val="afd"/>
      </w:pPr>
      <w:r w:rsidRPr="008C21D6">
        <w:rPr>
          <w:lang w:eastAsia="ru-RU"/>
        </w:rPr>
        <w:drawing>
          <wp:inline distT="0" distB="0" distL="0" distR="0" wp14:anchorId="0E35DD1F" wp14:editId="6DDCB104">
            <wp:extent cx="4803714" cy="4410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24" cy="44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873A" w14:textId="2905D5C7" w:rsidR="008C21D6" w:rsidRPr="00C10A2B" w:rsidRDefault="008C21D6" w:rsidP="008C21D6">
      <w:pPr>
        <w:pStyle w:val="afe"/>
      </w:pPr>
      <w:r>
        <w:t xml:space="preserve">Рисунок </w:t>
      </w:r>
      <w:r w:rsidR="007C0029">
        <w:t>1</w:t>
      </w:r>
      <w:r>
        <w:t xml:space="preserve"> – Диаграмма прецедентов</w:t>
      </w:r>
      <w:r w:rsidRPr="00C10A2B">
        <w:t xml:space="preserve"> </w:t>
      </w:r>
    </w:p>
    <w:p w14:paraId="075ABBA9" w14:textId="77777777" w:rsidR="00BE71CD" w:rsidRDefault="00BE71CD" w:rsidP="00BE71CD">
      <w:pPr>
        <w:pStyle w:val="a3"/>
      </w:pPr>
      <w:r>
        <w:t xml:space="preserve">При запуске оконного приложения неавторизованным пользователем отображается окно с тарифами и услугами, а также доступна возможность авторизоваться в системе. </w:t>
      </w:r>
    </w:p>
    <w:p w14:paraId="3EDDE77C" w14:textId="52D75D8B" w:rsidR="00BE71CD" w:rsidRDefault="00BE71CD" w:rsidP="00BE71CD">
      <w:pPr>
        <w:pStyle w:val="a3"/>
      </w:pPr>
      <w:r>
        <w:lastRenderedPageBreak/>
        <w:t xml:space="preserve">После авторизации супервайзеру предоставляется возможность просмотра, добавления и редактирования информации об операторах отдела. Супервайзер может просматривать список заявок на подключение услуг домашнего интернета и телевидения, оформленных операторами, а также отслеживать статус заявок. На основе оформленных заявок предоставлена возможность сформировать и сохранить отчет за </w:t>
      </w:r>
      <w:r w:rsidR="00F0203C">
        <w:t>все время</w:t>
      </w:r>
      <w:r>
        <w:t xml:space="preserve"> в формате </w:t>
      </w:r>
      <w:r w:rsidR="00853693">
        <w:rPr>
          <w:lang w:val="en-US"/>
        </w:rPr>
        <w:t>csv</w:t>
      </w:r>
      <w:r>
        <w:t>.</w:t>
      </w:r>
    </w:p>
    <w:p w14:paraId="5764D922" w14:textId="62065683" w:rsidR="00BE71CD" w:rsidRPr="00BE71CD" w:rsidRDefault="00BE71CD" w:rsidP="00BE71CD">
      <w:pPr>
        <w:pStyle w:val="a3"/>
      </w:pPr>
      <w:r>
        <w:t>Для оператора доступно оформление заявок на подключение услуг домашнего интернета и телевидения, также есть возможность добавления, редактирования, фильтрации и сортировки информации о клиентах по ФИО и номеру телефона, внесение и сохранение статуса звонка клиенту. В личной статистике оператора отображается информация о количестве совершенных им звонков, а также оформленных заявок на подключение услуг.</w:t>
      </w:r>
    </w:p>
    <w:p w14:paraId="65DC78E9" w14:textId="77777777" w:rsidR="008C21D6" w:rsidRDefault="008C21D6" w:rsidP="008C21D6">
      <w:pPr>
        <w:pStyle w:val="2"/>
      </w:pPr>
      <w:r>
        <w:t>Выбор состава программных и технических средств</w:t>
      </w:r>
    </w:p>
    <w:p w14:paraId="56176F5D" w14:textId="2DD144E7" w:rsidR="008C21D6" w:rsidRDefault="00321ED7" w:rsidP="008C21D6">
      <w:pPr>
        <w:pStyle w:val="a3"/>
      </w:pPr>
      <w:r>
        <w:t xml:space="preserve">Согласно цели проекта требуется разработать оконное приложение. Работа с приложением будет доступна на </w:t>
      </w:r>
      <w:r w:rsidR="0039556C">
        <w:t>ПК</w:t>
      </w:r>
      <w:r>
        <w:t xml:space="preserve"> и ноутбуках с </w:t>
      </w:r>
      <w:r w:rsidRPr="001A150B">
        <w:t>ОС</w:t>
      </w:r>
      <w:r>
        <w:t xml:space="preserve"> </w:t>
      </w:r>
      <w:r>
        <w:rPr>
          <w:lang w:val="en-US"/>
        </w:rPr>
        <w:t>Windows</w:t>
      </w:r>
      <w:r>
        <w:t>.</w:t>
      </w:r>
    </w:p>
    <w:p w14:paraId="5C183221" w14:textId="123EF783" w:rsidR="00321ED7" w:rsidRDefault="00321ED7" w:rsidP="00321ED7">
      <w:pPr>
        <w:pStyle w:val="a3"/>
        <w:tabs>
          <w:tab w:val="left" w:pos="6036"/>
        </w:tabs>
      </w:pPr>
      <w:r>
        <w:t xml:space="preserve">В качестве </w:t>
      </w:r>
      <w:r w:rsidRPr="001A150B">
        <w:t>СУБД</w:t>
      </w:r>
      <w:r>
        <w:t xml:space="preserve"> выбрана </w:t>
      </w:r>
      <w:r w:rsidR="00E16281">
        <w:rPr>
          <w:lang w:val="en-US"/>
        </w:rPr>
        <w:t>MySQL</w:t>
      </w:r>
      <w:r>
        <w:t xml:space="preserve">, так как </w:t>
      </w:r>
      <w:r w:rsidRPr="00321ED7">
        <w:t>она предлагает ряд значительных преимуществ для р</w:t>
      </w:r>
      <w:r>
        <w:t xml:space="preserve">азработки и обращения с данными, например, </w:t>
      </w:r>
      <w:r w:rsidRPr="00321ED7">
        <w:t xml:space="preserve">высокая производительность, обеспечивающая быструю обработку запросов. </w:t>
      </w:r>
    </w:p>
    <w:p w14:paraId="561E87D0" w14:textId="55053D37" w:rsidR="00B33408" w:rsidRDefault="00BE71CD" w:rsidP="0097478A">
      <w:pPr>
        <w:pStyle w:val="a3"/>
        <w:tabs>
          <w:tab w:val="left" w:pos="6036"/>
        </w:tabs>
      </w:pPr>
      <w:r>
        <w:t>Для разработки</w:t>
      </w:r>
      <w:r w:rsidR="0097478A" w:rsidRPr="0097478A">
        <w:t xml:space="preserve"> клиентской части </w:t>
      </w:r>
      <w:r w:rsidR="00BF1D37">
        <w:t>выбраны</w:t>
      </w:r>
      <w:r>
        <w:t xml:space="preserve"> платформа</w:t>
      </w:r>
      <w:r w:rsidR="0097478A" w:rsidRPr="0097478A">
        <w:t xml:space="preserve"> </w:t>
      </w:r>
      <w:r w:rsidR="0097478A" w:rsidRPr="001A150B">
        <w:t>WPF</w:t>
      </w:r>
      <w:r>
        <w:t xml:space="preserve"> и язык программирования</w:t>
      </w:r>
      <w:r w:rsidR="008E43F6">
        <w:t xml:space="preserve"> C#, так как они</w:t>
      </w:r>
      <w:r w:rsidR="0097478A" w:rsidRPr="0097478A">
        <w:t xml:space="preserve"> позволя</w:t>
      </w:r>
      <w:r w:rsidR="008E43F6">
        <w:t>ю</w:t>
      </w:r>
      <w:r w:rsidR="0097478A" w:rsidRPr="0097478A">
        <w:t xml:space="preserve">т создавать современные и удобные пользовательские интерфейсы с </w:t>
      </w:r>
      <w:r w:rsidR="00E85EAB">
        <w:t>различн</w:t>
      </w:r>
      <w:r w:rsidR="008E43F6">
        <w:t>ой</w:t>
      </w:r>
      <w:r w:rsidR="00B33408">
        <w:t xml:space="preserve"> функционал</w:t>
      </w:r>
      <w:r w:rsidR="008E43F6">
        <w:t>ьностью</w:t>
      </w:r>
      <w:r w:rsidR="00B33408">
        <w:t>.</w:t>
      </w:r>
    </w:p>
    <w:p w14:paraId="0ABD761E" w14:textId="2829B7AF" w:rsidR="0097478A" w:rsidRPr="00E85EAB" w:rsidRDefault="0097478A" w:rsidP="0097478A">
      <w:pPr>
        <w:pStyle w:val="a3"/>
        <w:tabs>
          <w:tab w:val="left" w:pos="6036"/>
        </w:tabs>
      </w:pPr>
      <w:r>
        <w:t>Для</w:t>
      </w:r>
      <w:r w:rsidRPr="0097478A">
        <w:t xml:space="preserve"> серверной части </w:t>
      </w:r>
      <w:r w:rsidR="008E43F6">
        <w:t>будет использован</w:t>
      </w:r>
      <w:r w:rsidRPr="0097478A">
        <w:t xml:space="preserve"> </w:t>
      </w:r>
      <w:r w:rsidRPr="00C27B9D">
        <w:t>ASP</w:t>
      </w:r>
      <w:r w:rsidRPr="0097478A">
        <w:t xml:space="preserve">.NET, так как это </w:t>
      </w:r>
      <w:r w:rsidR="008E43F6">
        <w:t>многофункциональный</w:t>
      </w:r>
      <w:r w:rsidRPr="0097478A">
        <w:t xml:space="preserve"> и гибкий фреймворк для разработки </w:t>
      </w:r>
      <w:r w:rsidRPr="001A150B">
        <w:t>API</w:t>
      </w:r>
      <w:r w:rsidRPr="0097478A">
        <w:t xml:space="preserve">. ASP.NET обеспечивает высокую производительность и безопасность, а также предлагает встроенные возможности для создания </w:t>
      </w:r>
      <w:proofErr w:type="spellStart"/>
      <w:r w:rsidRPr="00DE4D21">
        <w:t>RESTful</w:t>
      </w:r>
      <w:proofErr w:type="spellEnd"/>
      <w:r w:rsidRPr="0097478A">
        <w:t>-сервисов.</w:t>
      </w:r>
    </w:p>
    <w:p w14:paraId="1D12D4DD" w14:textId="6C5A20BB" w:rsidR="00FD19D8" w:rsidRDefault="00FD19D8" w:rsidP="00FD19D8">
      <w:pPr>
        <w:pStyle w:val="a3"/>
        <w:tabs>
          <w:tab w:val="left" w:pos="6036"/>
        </w:tabs>
      </w:pPr>
      <w:r>
        <w:t xml:space="preserve">Для разработки приложения будет использоваться </w:t>
      </w:r>
      <w:r w:rsidRPr="001A150B">
        <w:t>IDE</w:t>
      </w:r>
      <w:r>
        <w:t xml:space="preserve"> Visual Studio 2022, так как она имеет обширный каталог расширений, которые позволяют </w:t>
      </w:r>
      <w:r>
        <w:lastRenderedPageBreak/>
        <w:t xml:space="preserve">добавлять новые функции, такие как поддержка фреймворков, инструментов для тестирования, имеет встроенную поддержку </w:t>
      </w:r>
      <w:proofErr w:type="spellStart"/>
      <w:r>
        <w:t>Git</w:t>
      </w:r>
      <w:proofErr w:type="spellEnd"/>
      <w:r>
        <w:t>, что упрощает управление версиями кода.</w:t>
      </w:r>
    </w:p>
    <w:p w14:paraId="2F663CE6" w14:textId="1D5DA990" w:rsidR="00FD19D8" w:rsidRDefault="00FD19D8" w:rsidP="00FD19D8">
      <w:pPr>
        <w:pStyle w:val="a3"/>
        <w:tabs>
          <w:tab w:val="left" w:pos="6036"/>
        </w:tabs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003B17B4" w14:textId="4C090456" w:rsidR="00FD19D8" w:rsidRDefault="00FD19D8" w:rsidP="00E85EAB">
      <w:pPr>
        <w:pStyle w:val="a1"/>
      </w:pPr>
      <w:r w:rsidRPr="001A150B">
        <w:t>ОС</w:t>
      </w:r>
      <w:r>
        <w:t xml:space="preserve"> </w:t>
      </w:r>
      <w:r w:rsidR="006E6E71" w:rsidRPr="006E6E71">
        <w:t>Ubuntu Server 22.04 LTS или аналогичная</w:t>
      </w:r>
      <w:r w:rsidR="00E85EAB" w:rsidRPr="00E85EAB">
        <w:t>;</w:t>
      </w:r>
    </w:p>
    <w:p w14:paraId="39B17D46" w14:textId="72E835C7" w:rsidR="006E6E71" w:rsidRPr="0059367C" w:rsidRDefault="00FD19D8" w:rsidP="004310AA">
      <w:pPr>
        <w:pStyle w:val="a1"/>
      </w:pPr>
      <w:r>
        <w:t xml:space="preserve">сервер БД: </w:t>
      </w:r>
      <w:r w:rsidR="00E16281" w:rsidRPr="0059367C">
        <w:rPr>
          <w:lang w:val="en-US"/>
        </w:rPr>
        <w:t>MySQL</w:t>
      </w:r>
      <w:r w:rsidRPr="0059367C">
        <w:t xml:space="preserve"> </w:t>
      </w:r>
      <w:r w:rsidR="002472BA" w:rsidRPr="0059367C">
        <w:t>н</w:t>
      </w:r>
      <w:r w:rsidR="00681A20" w:rsidRPr="0059367C">
        <w:t>е ниже 8.0</w:t>
      </w:r>
      <w:r w:rsidR="00E85EAB" w:rsidRPr="0059367C">
        <w:t>;</w:t>
      </w:r>
    </w:p>
    <w:p w14:paraId="5365C27C" w14:textId="4610C9FD" w:rsidR="00FD19D8" w:rsidRPr="0059367C" w:rsidRDefault="00FD19D8" w:rsidP="00E85EAB">
      <w:pPr>
        <w:pStyle w:val="a1"/>
      </w:pPr>
      <w:r w:rsidRPr="0059367C">
        <w:t xml:space="preserve">процессор </w:t>
      </w:r>
      <w:r w:rsidR="002472BA" w:rsidRPr="0059367C">
        <w:t>с 2 ядрами по</w:t>
      </w:r>
      <w:r w:rsidRPr="0059367C">
        <w:t xml:space="preserve"> 2 ГГц</w:t>
      </w:r>
      <w:r w:rsidR="00E85EAB" w:rsidRPr="0059367C">
        <w:t>;</w:t>
      </w:r>
    </w:p>
    <w:p w14:paraId="3669420D" w14:textId="73052ECD" w:rsidR="00FD19D8" w:rsidRPr="0059367C" w:rsidRDefault="00FD19D8" w:rsidP="00B33408">
      <w:pPr>
        <w:pStyle w:val="a1"/>
      </w:pPr>
      <w:r w:rsidRPr="0059367C">
        <w:t>оперативная память объемом 2 ГБ</w:t>
      </w:r>
      <w:r w:rsidR="00E85EAB" w:rsidRPr="0059367C">
        <w:t>;</w:t>
      </w:r>
    </w:p>
    <w:p w14:paraId="28E175B8" w14:textId="15AADD17" w:rsidR="00681A20" w:rsidRPr="0059367C" w:rsidRDefault="00681A20" w:rsidP="00B33408">
      <w:pPr>
        <w:pStyle w:val="a1"/>
      </w:pPr>
      <w:r w:rsidRPr="0059367C">
        <w:t xml:space="preserve">ПО для работы </w:t>
      </w:r>
      <w:r w:rsidRPr="0059367C">
        <w:rPr>
          <w:lang w:val="en-US"/>
        </w:rPr>
        <w:t>API</w:t>
      </w:r>
      <w:r w:rsidRPr="0059367C">
        <w:t>: .</w:t>
      </w:r>
      <w:r w:rsidRPr="0059367C">
        <w:rPr>
          <w:lang w:val="en-US"/>
        </w:rPr>
        <w:t>NET</w:t>
      </w:r>
      <w:r w:rsidRPr="0059367C">
        <w:t xml:space="preserve"> </w:t>
      </w:r>
      <w:r w:rsidRPr="0059367C">
        <w:rPr>
          <w:lang w:val="en-US"/>
        </w:rPr>
        <w:t>SDK</w:t>
      </w:r>
      <w:r w:rsidRPr="0059367C">
        <w:t xml:space="preserve"> версией не ниже 8.0</w:t>
      </w:r>
      <w:r w:rsidR="008E43F6" w:rsidRPr="0059367C">
        <w:t>;</w:t>
      </w:r>
    </w:p>
    <w:p w14:paraId="35459193" w14:textId="55D8E44D" w:rsidR="006E6E71" w:rsidRPr="0059367C" w:rsidRDefault="006E6E71" w:rsidP="00E85EAB">
      <w:pPr>
        <w:pStyle w:val="a1"/>
      </w:pPr>
      <w:r w:rsidRPr="0059367C">
        <w:t>не менее 30 ГБ свободного дискового пространства</w:t>
      </w:r>
      <w:r w:rsidR="00E85EAB" w:rsidRPr="0059367C">
        <w:t>.</w:t>
      </w:r>
    </w:p>
    <w:p w14:paraId="4A6EFEEC" w14:textId="46B00645" w:rsidR="00FD19D8" w:rsidRPr="0059367C" w:rsidRDefault="00FD19D8" w:rsidP="006E6E71">
      <w:pPr>
        <w:pStyle w:val="a3"/>
        <w:tabs>
          <w:tab w:val="left" w:pos="6036"/>
        </w:tabs>
      </w:pPr>
      <w:r w:rsidRPr="0059367C">
        <w:t>Для функционирования системы на стороне клиента достаточны</w:t>
      </w:r>
      <w:r w:rsidR="006E6E71" w:rsidRPr="0059367C">
        <w:t xml:space="preserve"> </w:t>
      </w:r>
      <w:r w:rsidRPr="0059367C">
        <w:t>следующие программные и технические средства:</w:t>
      </w:r>
    </w:p>
    <w:p w14:paraId="240A63C9" w14:textId="30218CF7" w:rsidR="00FD19D8" w:rsidRPr="0059367C" w:rsidRDefault="00FD19D8" w:rsidP="00E85EAB">
      <w:pPr>
        <w:pStyle w:val="a1"/>
      </w:pPr>
      <w:r w:rsidRPr="0059367C">
        <w:t>ОC Windows 10</w:t>
      </w:r>
      <w:r w:rsidR="00E16281" w:rsidRPr="0059367C">
        <w:t xml:space="preserve"> и выше</w:t>
      </w:r>
      <w:r w:rsidRPr="0059367C">
        <w:t xml:space="preserve"> (64-бит)</w:t>
      </w:r>
      <w:r w:rsidR="00E85EAB" w:rsidRPr="0059367C">
        <w:t>;</w:t>
      </w:r>
    </w:p>
    <w:p w14:paraId="12299C20" w14:textId="7D5A23D6" w:rsidR="008E43F6" w:rsidRPr="0059367C" w:rsidRDefault="008E43F6" w:rsidP="00E85EAB">
      <w:pPr>
        <w:pStyle w:val="a1"/>
      </w:pPr>
      <w:r w:rsidRPr="0059367C">
        <w:rPr>
          <w:lang w:val="en-US"/>
        </w:rPr>
        <w:t>.NET</w:t>
      </w:r>
      <w:r w:rsidRPr="0059367C">
        <w:t xml:space="preserve"> не ниже 8.0 версии</w:t>
      </w:r>
      <w:r w:rsidRPr="0059367C">
        <w:rPr>
          <w:lang w:val="en-US"/>
        </w:rPr>
        <w:t>;</w:t>
      </w:r>
    </w:p>
    <w:p w14:paraId="3DA2E7C4" w14:textId="1F01E4BA" w:rsidR="00FD19D8" w:rsidRPr="00E85EAB" w:rsidRDefault="00FD19D8" w:rsidP="00E85EAB">
      <w:pPr>
        <w:pStyle w:val="a1"/>
      </w:pPr>
      <w:r>
        <w:t>процессор с частотой 2 ГГц</w:t>
      </w:r>
      <w:r w:rsidR="00E85EAB" w:rsidRPr="00E85EAB">
        <w:t>;</w:t>
      </w:r>
    </w:p>
    <w:p w14:paraId="2DA22A90" w14:textId="5AE38CB5" w:rsidR="00FD19D8" w:rsidRPr="00E85EAB" w:rsidRDefault="00FD19D8" w:rsidP="00E85EAB">
      <w:pPr>
        <w:pStyle w:val="a1"/>
        <w:rPr>
          <w:lang w:val="en-US"/>
        </w:rPr>
      </w:pPr>
      <w:r>
        <w:t>оперативная память: минимум 4 ГБ</w:t>
      </w:r>
      <w:r w:rsidR="00E85EAB">
        <w:rPr>
          <w:lang w:val="en-US"/>
        </w:rPr>
        <w:t>;</w:t>
      </w:r>
    </w:p>
    <w:p w14:paraId="17F8B66F" w14:textId="670EF78C" w:rsidR="00A40A6D" w:rsidRDefault="00FD19D8" w:rsidP="00E85EAB">
      <w:pPr>
        <w:pStyle w:val="a1"/>
      </w:pPr>
      <w:r>
        <w:t>постоянное подключение</w:t>
      </w:r>
      <w:r w:rsidR="00BF1D37">
        <w:t xml:space="preserve"> по локальной сети</w:t>
      </w:r>
      <w:r>
        <w:t>.</w:t>
      </w:r>
    </w:p>
    <w:p w14:paraId="28CE7007" w14:textId="77777777" w:rsidR="00A40A6D" w:rsidRDefault="00A40A6D">
      <w:pPr>
        <w:spacing w:after="160" w:line="259" w:lineRule="auto"/>
        <w:jc w:val="left"/>
      </w:pPr>
      <w:r>
        <w:br w:type="page"/>
      </w:r>
    </w:p>
    <w:p w14:paraId="3079E3F1" w14:textId="4733643F" w:rsidR="00FD19D8" w:rsidRDefault="002A370C" w:rsidP="002A370C">
      <w:pPr>
        <w:pStyle w:val="1"/>
      </w:pPr>
      <w:r>
        <w:lastRenderedPageBreak/>
        <w:t>Проектирование программного обеспечения</w:t>
      </w:r>
    </w:p>
    <w:p w14:paraId="19999F54" w14:textId="38B9E304" w:rsidR="002A370C" w:rsidRDefault="002A370C" w:rsidP="002A370C">
      <w:pPr>
        <w:pStyle w:val="2"/>
      </w:pPr>
      <w:r>
        <w:t>Проектирование интерфейса пользователя</w:t>
      </w:r>
    </w:p>
    <w:p w14:paraId="4E46DF0D" w14:textId="223B17AA" w:rsidR="002A370C" w:rsidRDefault="002A370C" w:rsidP="002A370C">
      <w:pPr>
        <w:pStyle w:val="a3"/>
      </w:pPr>
      <w:r>
        <w:t xml:space="preserve">В </w:t>
      </w:r>
      <w:r w:rsidR="00131BD0">
        <w:t xml:space="preserve">рамках разработки оконного приложения </w:t>
      </w:r>
      <w:r w:rsidR="008E43F6">
        <w:t>спроектирован</w:t>
      </w:r>
      <w:r w:rsidR="00131BD0">
        <w:t xml:space="preserve"> интерфейс пользователя в виде </w:t>
      </w:r>
      <w:r w:rsidR="0004582F">
        <w:rPr>
          <w:lang w:val="en-US"/>
        </w:rPr>
        <w:t>wireframe</w:t>
      </w:r>
      <w:r w:rsidR="00131BD0">
        <w:t>. Эти визуальные представления наглядно показывают структуру приложения</w:t>
      </w:r>
      <w:r w:rsidR="00EE1FAF" w:rsidRPr="00EE1FAF">
        <w:t xml:space="preserve"> </w:t>
      </w:r>
      <w:r w:rsidR="00EE1FAF">
        <w:t>и</w:t>
      </w:r>
      <w:r w:rsidR="00131BD0">
        <w:t xml:space="preserve"> его основные элементы</w:t>
      </w:r>
      <w:r w:rsidR="0039556C">
        <w:t xml:space="preserve"> </w:t>
      </w:r>
      <w:r w:rsidR="0039556C" w:rsidRPr="0039556C">
        <w:t>[</w:t>
      </w:r>
      <w:r w:rsidR="0039556C">
        <w:t>4</w:t>
      </w:r>
      <w:r w:rsidR="0039556C" w:rsidRPr="0039556C">
        <w:t>]</w:t>
      </w:r>
      <w:r w:rsidR="00131BD0">
        <w:t>.</w:t>
      </w:r>
    </w:p>
    <w:p w14:paraId="30FAC333" w14:textId="146C0901" w:rsidR="00131BD0" w:rsidRDefault="0004582F" w:rsidP="0004582F">
      <w:pPr>
        <w:pStyle w:val="a3"/>
      </w:pPr>
      <w:r w:rsidRPr="0004582F">
        <w:t xml:space="preserve">На рисунке 2 в виде </w:t>
      </w:r>
      <w:r w:rsidRPr="0004582F">
        <w:rPr>
          <w:lang w:val="en-US"/>
        </w:rPr>
        <w:t>wireframe</w:t>
      </w:r>
      <w:r w:rsidRPr="0004582F">
        <w:t xml:space="preserve"> представлены следующие страницы ПО:</w:t>
      </w:r>
      <w:r>
        <w:t xml:space="preserve"> список оформленных заявок, список клиентов и личный кабинет оператора</w:t>
      </w:r>
      <w:r w:rsidRPr="0004582F">
        <w:t>.</w:t>
      </w:r>
    </w:p>
    <w:p w14:paraId="392B971E" w14:textId="0A32EA7E" w:rsidR="00E00F71" w:rsidRDefault="0004582F" w:rsidP="00E00F71">
      <w:pPr>
        <w:pStyle w:val="afd"/>
      </w:pPr>
      <w:r w:rsidRPr="0004582F">
        <w:rPr>
          <w:lang w:eastAsia="ru-RU"/>
        </w:rPr>
        <w:drawing>
          <wp:inline distT="0" distB="0" distL="0" distR="0" wp14:anchorId="5E5AA123" wp14:editId="0BBBB2D8">
            <wp:extent cx="3305175" cy="4497764"/>
            <wp:effectExtent l="0" t="0" r="0" b="0"/>
            <wp:docPr id="1960911095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1095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9740" cy="45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4F78" w14:textId="07C5752D" w:rsidR="00E00F71" w:rsidRPr="00E00F71" w:rsidRDefault="00E00F71" w:rsidP="00E00F71">
      <w:pPr>
        <w:pStyle w:val="afe"/>
      </w:pPr>
      <w:r>
        <w:t xml:space="preserve">Рисунок </w:t>
      </w:r>
      <w:r w:rsidR="0004582F">
        <w:t>2</w:t>
      </w:r>
      <w:r w:rsidRPr="007C0029">
        <w:t xml:space="preserve"> – </w:t>
      </w:r>
      <w:proofErr w:type="spellStart"/>
      <w:r w:rsidR="0004582F" w:rsidRPr="0004582F">
        <w:t>Wireframe</w:t>
      </w:r>
      <w:proofErr w:type="spellEnd"/>
      <w:r w:rsidR="0004582F" w:rsidRPr="0004582F">
        <w:t xml:space="preserve"> основных страниц</w:t>
      </w:r>
    </w:p>
    <w:p w14:paraId="1658C64A" w14:textId="09BF4BD4" w:rsidR="00A21A2F" w:rsidRDefault="00A21A2F" w:rsidP="00A21A2F">
      <w:pPr>
        <w:pStyle w:val="a3"/>
      </w:pPr>
      <w:r>
        <w:t>Для интерфейса приложения используется следующая цветовая палитра:</w:t>
      </w:r>
    </w:p>
    <w:p w14:paraId="6EEE2B64" w14:textId="6790559A" w:rsidR="00314B56" w:rsidRPr="00A21A2F" w:rsidRDefault="00314B56" w:rsidP="00314B56">
      <w:pPr>
        <w:pStyle w:val="a1"/>
      </w:pPr>
      <w:r>
        <w:t xml:space="preserve">основной цвет текста </w:t>
      </w:r>
      <w:r w:rsidRPr="00A21A2F">
        <w:t>#333333</w:t>
      </w:r>
      <w:r>
        <w:rPr>
          <w:lang w:val="en-US"/>
        </w:rPr>
        <w:t>;</w:t>
      </w:r>
    </w:p>
    <w:p w14:paraId="0ACCC881" w14:textId="48CF2993" w:rsidR="00A21A2F" w:rsidRDefault="00AE2282" w:rsidP="00A21A2F">
      <w:pPr>
        <w:pStyle w:val="a1"/>
        <w:rPr>
          <w:lang w:val="en-US"/>
        </w:rPr>
      </w:pPr>
      <w:r>
        <w:lastRenderedPageBreak/>
        <w:t xml:space="preserve">вторичный цвет текста </w:t>
      </w:r>
      <w:r w:rsidR="00A21A2F" w:rsidRPr="00A21A2F">
        <w:t>#</w:t>
      </w:r>
      <w:r w:rsidR="00A21A2F" w:rsidRPr="00A21A2F">
        <w:rPr>
          <w:lang w:val="en-US"/>
        </w:rPr>
        <w:t>e</w:t>
      </w:r>
      <w:r w:rsidR="00A21A2F" w:rsidRPr="00A21A2F">
        <w:t>4002</w:t>
      </w:r>
      <w:r w:rsidR="00A21A2F" w:rsidRPr="00A21A2F">
        <w:rPr>
          <w:lang w:val="en-US"/>
        </w:rPr>
        <w:t>b</w:t>
      </w:r>
      <w:r w:rsidR="00A21A2F">
        <w:rPr>
          <w:lang w:val="en-US"/>
        </w:rPr>
        <w:t>;</w:t>
      </w:r>
    </w:p>
    <w:p w14:paraId="10608F37" w14:textId="1D7FE3D7" w:rsidR="00A21A2F" w:rsidRDefault="00AE2282" w:rsidP="00A21A2F">
      <w:pPr>
        <w:pStyle w:val="a1"/>
      </w:pPr>
      <w:r>
        <w:t xml:space="preserve">цвет фона </w:t>
      </w:r>
      <w:r w:rsidR="00A21A2F" w:rsidRPr="00A21A2F">
        <w:t>#ffffff</w:t>
      </w:r>
      <w:r w:rsidR="00314B56">
        <w:rPr>
          <w:lang w:val="en-US"/>
        </w:rPr>
        <w:t>.</w:t>
      </w:r>
    </w:p>
    <w:p w14:paraId="527B650F" w14:textId="586897B4" w:rsidR="00A21A2F" w:rsidRPr="00A21A2F" w:rsidRDefault="00A21A2F" w:rsidP="00A21A2F">
      <w:pPr>
        <w:pStyle w:val="a3"/>
      </w:pPr>
      <w:r>
        <w:t>Для текста используется семейство шрифтов</w:t>
      </w:r>
      <w:r w:rsidRPr="00A21A2F">
        <w:t xml:space="preserve"> </w:t>
      </w:r>
      <w:r w:rsidR="0004582F" w:rsidRPr="0004582F">
        <w:rPr>
          <w:lang w:val="en-US"/>
        </w:rPr>
        <w:t>Segoe</w:t>
      </w:r>
      <w:r w:rsidRPr="00A21A2F">
        <w:t>.</w:t>
      </w:r>
    </w:p>
    <w:p w14:paraId="50CC4C22" w14:textId="74332BC6" w:rsidR="002A370C" w:rsidRDefault="002A370C" w:rsidP="002A370C">
      <w:pPr>
        <w:pStyle w:val="2"/>
      </w:pPr>
      <w:r>
        <w:t>Разработка архитектуры программного обеспечения</w:t>
      </w:r>
    </w:p>
    <w:p w14:paraId="6A2346A2" w14:textId="0201A818" w:rsidR="00A21A2F" w:rsidRDefault="00AE2282" w:rsidP="00A21A2F">
      <w:pPr>
        <w:pStyle w:val="a3"/>
      </w:pPr>
      <w:r>
        <w:t>Подсистема предназначена для работников отдела телемаркетинга. Она построена на клиент-серверной модели и включает три основных элемент</w:t>
      </w:r>
      <w:r w:rsidR="008E43F6">
        <w:t>а</w:t>
      </w:r>
      <w:r>
        <w:t xml:space="preserve">: клиент, сервер и БД. Клиентская часть, реализованная на </w:t>
      </w:r>
      <w:r>
        <w:rPr>
          <w:lang w:val="en-US"/>
        </w:rPr>
        <w:t>C</w:t>
      </w:r>
      <w:r w:rsidRPr="00AE2282">
        <w:t>#</w:t>
      </w:r>
      <w:r>
        <w:t xml:space="preserve"> с помощью </w:t>
      </w:r>
      <w:r>
        <w:rPr>
          <w:lang w:val="en-US"/>
        </w:rPr>
        <w:t>WPF</w:t>
      </w:r>
      <w:r>
        <w:t xml:space="preserve">, взаимодействует с </w:t>
      </w:r>
      <w:r>
        <w:rPr>
          <w:lang w:val="en-US"/>
        </w:rPr>
        <w:t>API</w:t>
      </w:r>
      <w:r>
        <w:t xml:space="preserve">. Серверная часть, основанная на </w:t>
      </w:r>
      <w:r>
        <w:rPr>
          <w:lang w:val="en-US"/>
        </w:rPr>
        <w:t>ASP</w:t>
      </w:r>
      <w:r w:rsidRPr="00AE2282">
        <w:t>.</w:t>
      </w:r>
      <w:r>
        <w:rPr>
          <w:lang w:val="en-US"/>
        </w:rPr>
        <w:t>NET</w:t>
      </w:r>
      <w:r w:rsidRPr="00AE2282">
        <w:t xml:space="preserve"> </w:t>
      </w:r>
      <w:r>
        <w:rPr>
          <w:lang w:val="en-US"/>
        </w:rPr>
        <w:t>Web</w:t>
      </w:r>
      <w:r w:rsidRPr="00AE2282">
        <w:t xml:space="preserve"> </w:t>
      </w:r>
      <w:r>
        <w:rPr>
          <w:lang w:val="en-US"/>
        </w:rPr>
        <w:t>API</w:t>
      </w:r>
      <w:r>
        <w:t xml:space="preserve">, обрабатывает входящие запросы и взаимодействует с БД </w:t>
      </w:r>
      <w:r w:rsidR="00E16281">
        <w:rPr>
          <w:lang w:val="en-US"/>
        </w:rPr>
        <w:t>MySQL</w:t>
      </w:r>
      <w:r>
        <w:t xml:space="preserve"> для хранения информации. Диаграмма развертывания представлена на рисунке </w:t>
      </w:r>
      <w:r w:rsidR="0004582F">
        <w:t>3</w:t>
      </w:r>
      <w:r w:rsidRPr="00E16281">
        <w:t>.</w:t>
      </w:r>
    </w:p>
    <w:p w14:paraId="63ECEB1E" w14:textId="3F10494D" w:rsidR="002472BA" w:rsidRDefault="008E43F6" w:rsidP="002472BA">
      <w:pPr>
        <w:pStyle w:val="afd"/>
      </w:pPr>
      <w:r w:rsidRPr="008E43F6">
        <w:rPr>
          <w:lang w:eastAsia="ru-RU"/>
        </w:rPr>
        <w:drawing>
          <wp:inline distT="0" distB="0" distL="0" distR="0" wp14:anchorId="6ED8F326" wp14:editId="79CA296E">
            <wp:extent cx="5939790" cy="18059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40BA" w14:textId="7EB3FE4F" w:rsidR="002472BA" w:rsidRPr="002472BA" w:rsidRDefault="002472BA" w:rsidP="002472BA">
      <w:pPr>
        <w:pStyle w:val="afe"/>
      </w:pPr>
      <w:r>
        <w:t xml:space="preserve">Рисунок </w:t>
      </w:r>
      <w:r w:rsidR="0004582F">
        <w:t>3</w:t>
      </w:r>
      <w:r>
        <w:t xml:space="preserve"> – Диаграмма развертывания</w:t>
      </w:r>
    </w:p>
    <w:p w14:paraId="6A30F915" w14:textId="34DCA914" w:rsidR="002A370C" w:rsidRDefault="002A370C" w:rsidP="002A370C">
      <w:pPr>
        <w:pStyle w:val="2"/>
      </w:pPr>
      <w:r>
        <w:t>Проектирование БД</w:t>
      </w:r>
    </w:p>
    <w:p w14:paraId="104F405B" w14:textId="2C7C0C03" w:rsidR="00C10A2B" w:rsidRDefault="00B33408" w:rsidP="004310AA">
      <w:pPr>
        <w:pStyle w:val="a3"/>
      </w:pPr>
      <w:r>
        <w:t xml:space="preserve">Требуется разработать БД для отдела телемаркетинга. Модели БД созданы при помощи </w:t>
      </w:r>
      <w:r>
        <w:rPr>
          <w:lang w:val="en-US"/>
        </w:rPr>
        <w:t>draw</w:t>
      </w:r>
      <w:r w:rsidRPr="00B33408">
        <w:t>.</w:t>
      </w:r>
      <w:r>
        <w:rPr>
          <w:lang w:val="en-US"/>
        </w:rPr>
        <w:t>io</w:t>
      </w:r>
      <w:r w:rsidRPr="00B33408">
        <w:t xml:space="preserve">. </w:t>
      </w:r>
      <w:r>
        <w:t xml:space="preserve">На рисунке </w:t>
      </w:r>
      <w:r w:rsidR="0004582F">
        <w:t>4</w:t>
      </w:r>
      <w:r w:rsidRPr="00B33408">
        <w:t xml:space="preserve"> </w:t>
      </w:r>
      <w:r>
        <w:t xml:space="preserve">в виде </w:t>
      </w:r>
      <w:r>
        <w:rPr>
          <w:lang w:val="en-US"/>
        </w:rPr>
        <w:t>ERD</w:t>
      </w:r>
      <w:r w:rsidRPr="00B33408">
        <w:t xml:space="preserve"> </w:t>
      </w:r>
      <w:r>
        <w:t>показана физическая модель предметной области</w:t>
      </w:r>
      <w:r w:rsidR="0039556C" w:rsidRPr="0039556C">
        <w:t xml:space="preserve"> [3]</w:t>
      </w:r>
      <w:r w:rsidR="00EE1FAF">
        <w:t>.</w:t>
      </w:r>
    </w:p>
    <w:p w14:paraId="4D9A651B" w14:textId="77777777" w:rsidR="0004582F" w:rsidRDefault="0004582F" w:rsidP="004310AA">
      <w:pPr>
        <w:pStyle w:val="a3"/>
      </w:pPr>
    </w:p>
    <w:p w14:paraId="368A4191" w14:textId="77777777" w:rsidR="0004582F" w:rsidRDefault="0004582F" w:rsidP="004310AA">
      <w:pPr>
        <w:pStyle w:val="a3"/>
      </w:pPr>
    </w:p>
    <w:p w14:paraId="5C828D60" w14:textId="77777777" w:rsidR="0004582F" w:rsidRDefault="0004582F" w:rsidP="004310AA">
      <w:pPr>
        <w:pStyle w:val="a3"/>
      </w:pPr>
    </w:p>
    <w:p w14:paraId="707C6E59" w14:textId="344A9C15" w:rsidR="00352497" w:rsidRDefault="00352497" w:rsidP="00352497">
      <w:pPr>
        <w:pStyle w:val="afd"/>
      </w:pPr>
      <w:r w:rsidRPr="00352497">
        <w:rPr>
          <w:lang w:eastAsia="ru-RU"/>
        </w:rPr>
        <w:lastRenderedPageBreak/>
        <w:drawing>
          <wp:inline distT="0" distB="0" distL="0" distR="0" wp14:anchorId="2D52B296" wp14:editId="7B9F3590">
            <wp:extent cx="4295370" cy="4029614"/>
            <wp:effectExtent l="0" t="0" r="0" b="9525"/>
            <wp:docPr id="108633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380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370" cy="40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54F9" w14:textId="047B0887" w:rsidR="00352497" w:rsidRPr="00352497" w:rsidRDefault="00352497" w:rsidP="00352497">
      <w:pPr>
        <w:pStyle w:val="afe"/>
      </w:pPr>
      <w:r>
        <w:t xml:space="preserve">Рисунок </w:t>
      </w:r>
      <w:r w:rsidR="0004582F">
        <w:t>4</w:t>
      </w:r>
      <w:r w:rsidRPr="00352497">
        <w:t xml:space="preserve"> </w:t>
      </w:r>
      <w:r>
        <w:t>– Физическая модель БД</w:t>
      </w:r>
    </w:p>
    <w:p w14:paraId="7B9760D0" w14:textId="77777777" w:rsidR="00C10A2B" w:rsidRDefault="00C10A2B">
      <w:pPr>
        <w:spacing w:after="160" w:line="259" w:lineRule="auto"/>
        <w:jc w:val="left"/>
      </w:pPr>
      <w:r>
        <w:br w:type="page"/>
      </w:r>
    </w:p>
    <w:p w14:paraId="6348097C" w14:textId="3B815A9A" w:rsidR="00E17FD3" w:rsidRDefault="00C10A2B" w:rsidP="00AD5A28">
      <w:pPr>
        <w:pStyle w:val="1"/>
        <w:jc w:val="both"/>
      </w:pPr>
      <w:r w:rsidRPr="00C10A2B">
        <w:lastRenderedPageBreak/>
        <w:t>Разработка и интеграция модулей программного обеспечения</w:t>
      </w:r>
    </w:p>
    <w:p w14:paraId="6C7DAC25" w14:textId="4DD5938A" w:rsidR="008D6D25" w:rsidRDefault="008D6D25" w:rsidP="008D6D25">
      <w:pPr>
        <w:pStyle w:val="2"/>
      </w:pPr>
      <w:r>
        <w:t>Разработка программных модулей</w:t>
      </w:r>
    </w:p>
    <w:p w14:paraId="158A01DB" w14:textId="013780F1" w:rsidR="00121600" w:rsidRDefault="00121600" w:rsidP="00121600">
      <w:pPr>
        <w:pStyle w:val="a3"/>
      </w:pPr>
      <w:r w:rsidRPr="00121600">
        <w:t>Серверная часть реализована в ви</w:t>
      </w:r>
      <w:r>
        <w:t>де Web-</w:t>
      </w:r>
      <w:r w:rsidRPr="00121600">
        <w:t xml:space="preserve">API на языке C# с использованием ASP.NET Core. В качестве ORM используется </w:t>
      </w:r>
      <w:proofErr w:type="spellStart"/>
      <w:r w:rsidRPr="00121600">
        <w:t>Entity</w:t>
      </w:r>
      <w:proofErr w:type="spellEnd"/>
      <w:r w:rsidRPr="00121600">
        <w:t xml:space="preserve"> </w:t>
      </w:r>
      <w:proofErr w:type="spellStart"/>
      <w:r w:rsidRPr="00121600">
        <w:t>Framework</w:t>
      </w:r>
      <w:proofErr w:type="spellEnd"/>
      <w:r w:rsidRPr="00121600">
        <w:t xml:space="preserve"> </w:t>
      </w:r>
      <w:proofErr w:type="spellStart"/>
      <w:r w:rsidRPr="00121600">
        <w:t>Core</w:t>
      </w:r>
      <w:proofErr w:type="spellEnd"/>
      <w:r w:rsidRPr="00121600">
        <w:t xml:space="preserve">, который обеспечивает взаимодействие с </w:t>
      </w:r>
      <w:r>
        <w:t>БД</w:t>
      </w:r>
      <w:r w:rsidRPr="00121600">
        <w:t xml:space="preserve"> и автоматическое соответствие сущностей таблицам </w:t>
      </w:r>
      <w:r>
        <w:t>БД</w:t>
      </w:r>
      <w:r w:rsidRPr="00121600">
        <w:t>.</w:t>
      </w:r>
    </w:p>
    <w:p w14:paraId="495A3B72" w14:textId="4EB58805" w:rsidR="007C0029" w:rsidRDefault="004C5611" w:rsidP="00121600">
      <w:pPr>
        <w:pStyle w:val="a3"/>
      </w:pPr>
      <w:r>
        <w:t xml:space="preserve">Для получения данных об оформленных заявках у оператора создан метод </w:t>
      </w:r>
      <w:proofErr w:type="spellStart"/>
      <w:r w:rsidRPr="004C5611">
        <w:t>GetCallsByEmployee</w:t>
      </w:r>
      <w:proofErr w:type="spellEnd"/>
      <w:r>
        <w:t xml:space="preserve"> в контроллере </w:t>
      </w:r>
      <w:proofErr w:type="spellStart"/>
      <w:r w:rsidRPr="004C5611">
        <w:t>CallsController</w:t>
      </w:r>
      <w:proofErr w:type="spellEnd"/>
      <w:r>
        <w:t xml:space="preserve">. Код метода представлен листингом </w:t>
      </w:r>
      <w:r w:rsidR="002F4F73">
        <w:t>1</w:t>
      </w:r>
      <w:r>
        <w:t>.</w:t>
      </w:r>
    </w:p>
    <w:p w14:paraId="16BC8A5D" w14:textId="3D2CA22B" w:rsidR="004C5611" w:rsidRDefault="004C5611" w:rsidP="004C5611">
      <w:pPr>
        <w:pStyle w:val="aff2"/>
      </w:pPr>
      <w:r>
        <w:t xml:space="preserve">Листинг </w:t>
      </w:r>
      <w:r w:rsidR="002F4F73">
        <w:t>1</w:t>
      </w:r>
      <w:r w:rsidRPr="004C5611">
        <w:t xml:space="preserve"> </w:t>
      </w:r>
      <w:r>
        <w:t xml:space="preserve">– Код метода </w:t>
      </w:r>
      <w:proofErr w:type="spellStart"/>
      <w:r w:rsidRPr="004C5611">
        <w:t>GetCallsByEmployee</w:t>
      </w:r>
      <w:proofErr w:type="spellEnd"/>
    </w:p>
    <w:p w14:paraId="4794D725" w14:textId="5118609F" w:rsidR="003D5E11" w:rsidRPr="003D5E11" w:rsidRDefault="003D5E11" w:rsidP="004C5611">
      <w:pPr>
        <w:pStyle w:val="aff0"/>
      </w:pPr>
      <w:r w:rsidRPr="003D5E11">
        <w:t xml:space="preserve">// </w:t>
      </w:r>
      <w:r>
        <w:t xml:space="preserve">Метод получения данных об </w:t>
      </w:r>
      <w:proofErr w:type="spellStart"/>
      <w:r>
        <w:t>офоромленных</w:t>
      </w:r>
      <w:proofErr w:type="spellEnd"/>
      <w:r>
        <w:t xml:space="preserve"> заявках оператором</w:t>
      </w:r>
    </w:p>
    <w:p w14:paraId="63F9CE4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>[</w:t>
      </w:r>
      <w:proofErr w:type="spellStart"/>
      <w:r w:rsidRPr="002F27C7">
        <w:rPr>
          <w:lang w:val="en-US"/>
        </w:rPr>
        <w:t>HttpGet</w:t>
      </w:r>
      <w:proofErr w:type="spellEnd"/>
      <w:r w:rsidRPr="002F27C7">
        <w:rPr>
          <w:lang w:val="en-US"/>
        </w:rPr>
        <w:t>("employee/{</w:t>
      </w:r>
      <w:proofErr w:type="spellStart"/>
      <w:r w:rsidRPr="002F27C7">
        <w:rPr>
          <w:lang w:val="en-US"/>
        </w:rPr>
        <w:t>employeeId</w:t>
      </w:r>
      <w:proofErr w:type="spellEnd"/>
      <w:r w:rsidRPr="002F27C7">
        <w:rPr>
          <w:lang w:val="en-US"/>
        </w:rPr>
        <w:t>}")]</w:t>
      </w:r>
    </w:p>
    <w:p w14:paraId="016A6A1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public </w:t>
      </w:r>
      <w:proofErr w:type="spellStart"/>
      <w:r w:rsidRPr="002F27C7">
        <w:rPr>
          <w:lang w:val="en-US"/>
        </w:rPr>
        <w:t>async</w:t>
      </w:r>
      <w:proofErr w:type="spellEnd"/>
      <w:r w:rsidRPr="002F27C7">
        <w:rPr>
          <w:lang w:val="en-US"/>
        </w:rPr>
        <w:t xml:space="preserve"> Task&lt;</w:t>
      </w:r>
      <w:proofErr w:type="spellStart"/>
      <w:r w:rsidRPr="002F27C7">
        <w:rPr>
          <w:lang w:val="en-US"/>
        </w:rPr>
        <w:t>ActionResult</w:t>
      </w:r>
      <w:proofErr w:type="spellEnd"/>
      <w:r w:rsidRPr="002F27C7">
        <w:rPr>
          <w:lang w:val="en-US"/>
        </w:rPr>
        <w:t>&lt;</w:t>
      </w:r>
      <w:proofErr w:type="spellStart"/>
      <w:r w:rsidRPr="002F27C7">
        <w:rPr>
          <w:lang w:val="en-US"/>
        </w:rPr>
        <w:t>IEnumerable</w:t>
      </w:r>
      <w:proofErr w:type="spellEnd"/>
      <w:r w:rsidRPr="002F27C7">
        <w:rPr>
          <w:lang w:val="en-US"/>
        </w:rPr>
        <w:t>&lt;</w:t>
      </w:r>
      <w:proofErr w:type="spellStart"/>
      <w:r w:rsidRPr="002F27C7">
        <w:rPr>
          <w:lang w:val="en-US"/>
        </w:rPr>
        <w:t>CallDTO</w:t>
      </w:r>
      <w:proofErr w:type="spellEnd"/>
      <w:r w:rsidRPr="002F27C7">
        <w:rPr>
          <w:lang w:val="en-US"/>
        </w:rPr>
        <w:t xml:space="preserve">&gt;&gt;&gt; </w:t>
      </w:r>
      <w:proofErr w:type="spellStart"/>
      <w:proofErr w:type="gramStart"/>
      <w:r w:rsidRPr="002F27C7">
        <w:rPr>
          <w:lang w:val="en-US"/>
        </w:rPr>
        <w:t>GetCallsByEmployee</w:t>
      </w:r>
      <w:proofErr w:type="spellEnd"/>
      <w:r w:rsidRPr="002F27C7">
        <w:rPr>
          <w:lang w:val="en-US"/>
        </w:rPr>
        <w:t>(</w:t>
      </w:r>
      <w:proofErr w:type="spellStart"/>
      <w:proofErr w:type="gramEnd"/>
      <w:r w:rsidRPr="002F27C7">
        <w:rPr>
          <w:lang w:val="en-US"/>
        </w:rPr>
        <w:t>int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employeeId</w:t>
      </w:r>
      <w:proofErr w:type="spellEnd"/>
      <w:r w:rsidRPr="002F27C7">
        <w:rPr>
          <w:lang w:val="en-US"/>
        </w:rPr>
        <w:t>)</w:t>
      </w:r>
    </w:p>
    <w:p w14:paraId="6A7472A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>{</w:t>
      </w:r>
    </w:p>
    <w:p w14:paraId="105E83E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var calls = await _</w:t>
      </w:r>
      <w:proofErr w:type="spellStart"/>
      <w:proofErr w:type="gramStart"/>
      <w:r w:rsidRPr="002F27C7">
        <w:rPr>
          <w:lang w:val="en-US"/>
        </w:rPr>
        <w:t>context.Calls</w:t>
      </w:r>
      <w:proofErr w:type="spellEnd"/>
      <w:proofErr w:type="gramEnd"/>
    </w:p>
    <w:p w14:paraId="14F5F13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gramStart"/>
      <w:r w:rsidRPr="002F27C7">
        <w:rPr>
          <w:lang w:val="en-US"/>
        </w:rPr>
        <w:t>.Include</w:t>
      </w:r>
      <w:proofErr w:type="gramEnd"/>
      <w:r w:rsidRPr="002F27C7">
        <w:rPr>
          <w:lang w:val="en-US"/>
        </w:rPr>
        <w:t xml:space="preserve">(c =&gt; </w:t>
      </w:r>
      <w:proofErr w:type="spellStart"/>
      <w:r w:rsidRPr="002F27C7">
        <w:rPr>
          <w:lang w:val="en-US"/>
        </w:rPr>
        <w:t>c.Client</w:t>
      </w:r>
      <w:proofErr w:type="spellEnd"/>
      <w:r w:rsidRPr="002F27C7">
        <w:rPr>
          <w:lang w:val="en-US"/>
        </w:rPr>
        <w:t>)</w:t>
      </w:r>
    </w:p>
    <w:p w14:paraId="3A33470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gramStart"/>
      <w:r w:rsidRPr="002F27C7">
        <w:rPr>
          <w:lang w:val="en-US"/>
        </w:rPr>
        <w:t>.Include</w:t>
      </w:r>
      <w:proofErr w:type="gramEnd"/>
      <w:r w:rsidRPr="002F27C7">
        <w:rPr>
          <w:lang w:val="en-US"/>
        </w:rPr>
        <w:t xml:space="preserve">(c =&gt; </w:t>
      </w:r>
      <w:proofErr w:type="spellStart"/>
      <w:r w:rsidRPr="002F27C7">
        <w:rPr>
          <w:lang w:val="en-US"/>
        </w:rPr>
        <w:t>c.Services</w:t>
      </w:r>
      <w:proofErr w:type="spellEnd"/>
      <w:r w:rsidRPr="002F27C7">
        <w:rPr>
          <w:lang w:val="en-US"/>
        </w:rPr>
        <w:t>)</w:t>
      </w:r>
    </w:p>
    <w:p w14:paraId="5C37FFE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gramStart"/>
      <w:r w:rsidRPr="002F27C7">
        <w:rPr>
          <w:lang w:val="en-US"/>
        </w:rPr>
        <w:t>.Where</w:t>
      </w:r>
      <w:proofErr w:type="gramEnd"/>
      <w:r w:rsidRPr="002F27C7">
        <w:rPr>
          <w:lang w:val="en-US"/>
        </w:rPr>
        <w:t xml:space="preserve">(c =&gt; </w:t>
      </w:r>
      <w:proofErr w:type="spellStart"/>
      <w:r w:rsidRPr="002F27C7">
        <w:rPr>
          <w:lang w:val="en-US"/>
        </w:rPr>
        <w:t>c.EmployeeId</w:t>
      </w:r>
      <w:proofErr w:type="spellEnd"/>
      <w:r w:rsidRPr="002F27C7">
        <w:rPr>
          <w:lang w:val="en-US"/>
        </w:rPr>
        <w:t xml:space="preserve"> == </w:t>
      </w:r>
      <w:proofErr w:type="spellStart"/>
      <w:r w:rsidRPr="002F27C7">
        <w:rPr>
          <w:lang w:val="en-US"/>
        </w:rPr>
        <w:t>employeeId</w:t>
      </w:r>
      <w:proofErr w:type="spellEnd"/>
      <w:r w:rsidRPr="002F27C7">
        <w:rPr>
          <w:lang w:val="en-US"/>
        </w:rPr>
        <w:t>)</w:t>
      </w:r>
    </w:p>
    <w:p w14:paraId="6B6020A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gramStart"/>
      <w:r w:rsidRPr="002F27C7">
        <w:rPr>
          <w:lang w:val="en-US"/>
        </w:rPr>
        <w:t>.</w:t>
      </w:r>
      <w:proofErr w:type="spellStart"/>
      <w:r w:rsidRPr="002F27C7">
        <w:rPr>
          <w:lang w:val="en-US"/>
        </w:rPr>
        <w:t>OrderByDescending</w:t>
      </w:r>
      <w:proofErr w:type="spellEnd"/>
      <w:proofErr w:type="gramEnd"/>
      <w:r w:rsidRPr="002F27C7">
        <w:rPr>
          <w:lang w:val="en-US"/>
        </w:rPr>
        <w:t xml:space="preserve">(c =&gt; </w:t>
      </w:r>
      <w:proofErr w:type="spellStart"/>
      <w:r w:rsidRPr="002F27C7">
        <w:rPr>
          <w:lang w:val="en-US"/>
        </w:rPr>
        <w:t>c.CallDatetime</w:t>
      </w:r>
      <w:proofErr w:type="spellEnd"/>
      <w:r w:rsidRPr="002F27C7">
        <w:rPr>
          <w:lang w:val="en-US"/>
        </w:rPr>
        <w:t>)</w:t>
      </w:r>
    </w:p>
    <w:p w14:paraId="61D145D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gramStart"/>
      <w:r w:rsidRPr="002F27C7">
        <w:rPr>
          <w:lang w:val="en-US"/>
        </w:rPr>
        <w:t>.</w:t>
      </w:r>
      <w:proofErr w:type="spellStart"/>
      <w:r w:rsidRPr="002F27C7">
        <w:rPr>
          <w:lang w:val="en-US"/>
        </w:rPr>
        <w:t>ToListAsync</w:t>
      </w:r>
      <w:proofErr w:type="spellEnd"/>
      <w:proofErr w:type="gramEnd"/>
      <w:r w:rsidRPr="002F27C7">
        <w:rPr>
          <w:lang w:val="en-US"/>
        </w:rPr>
        <w:t>();</w:t>
      </w:r>
    </w:p>
    <w:p w14:paraId="34711229" w14:textId="77777777" w:rsidR="002F27C7" w:rsidRPr="002F27C7" w:rsidRDefault="002F27C7" w:rsidP="002F27C7">
      <w:pPr>
        <w:pStyle w:val="aff0"/>
        <w:rPr>
          <w:lang w:val="en-US"/>
        </w:rPr>
      </w:pPr>
    </w:p>
    <w:p w14:paraId="70D28C8D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</w:t>
      </w:r>
      <w:proofErr w:type="spellStart"/>
      <w:r w:rsidRPr="002F27C7">
        <w:rPr>
          <w:lang w:val="en-US"/>
        </w:rPr>
        <w:t>var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callDtos</w:t>
      </w:r>
      <w:proofErr w:type="spellEnd"/>
      <w:r w:rsidRPr="002F27C7">
        <w:rPr>
          <w:lang w:val="en-US"/>
        </w:rPr>
        <w:t xml:space="preserve"> = </w:t>
      </w:r>
      <w:proofErr w:type="spellStart"/>
      <w:proofErr w:type="gramStart"/>
      <w:r w:rsidRPr="002F27C7">
        <w:rPr>
          <w:lang w:val="en-US"/>
        </w:rPr>
        <w:t>calls.Select</w:t>
      </w:r>
      <w:proofErr w:type="spellEnd"/>
      <w:proofErr w:type="gramEnd"/>
      <w:r w:rsidRPr="002F27C7">
        <w:rPr>
          <w:lang w:val="en-US"/>
        </w:rPr>
        <w:t xml:space="preserve">(c =&gt; new </w:t>
      </w:r>
      <w:proofErr w:type="spellStart"/>
      <w:r w:rsidRPr="002F27C7">
        <w:rPr>
          <w:lang w:val="en-US"/>
        </w:rPr>
        <w:t>CallDTO</w:t>
      </w:r>
      <w:proofErr w:type="spellEnd"/>
    </w:p>
    <w:p w14:paraId="5866FF5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{</w:t>
      </w:r>
    </w:p>
    <w:p w14:paraId="025FCCF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spellStart"/>
      <w:r w:rsidRPr="002F27C7">
        <w:rPr>
          <w:lang w:val="en-US"/>
        </w:rPr>
        <w:t>CallId</w:t>
      </w:r>
      <w:proofErr w:type="spellEnd"/>
      <w:r w:rsidRPr="002F27C7">
        <w:rPr>
          <w:lang w:val="en-US"/>
        </w:rPr>
        <w:t xml:space="preserve"> = </w:t>
      </w:r>
      <w:proofErr w:type="spellStart"/>
      <w:proofErr w:type="gramStart"/>
      <w:r w:rsidRPr="002F27C7">
        <w:rPr>
          <w:lang w:val="en-US"/>
        </w:rPr>
        <w:t>c.CallId</w:t>
      </w:r>
      <w:proofErr w:type="spellEnd"/>
      <w:proofErr w:type="gramEnd"/>
      <w:r w:rsidRPr="002F27C7">
        <w:rPr>
          <w:lang w:val="en-US"/>
        </w:rPr>
        <w:t>,</w:t>
      </w:r>
    </w:p>
    <w:p w14:paraId="3047A17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spellStart"/>
      <w:r w:rsidRPr="002F27C7">
        <w:rPr>
          <w:lang w:val="en-US"/>
        </w:rPr>
        <w:t>CallDatetime</w:t>
      </w:r>
      <w:proofErr w:type="spellEnd"/>
      <w:r w:rsidRPr="002F27C7">
        <w:rPr>
          <w:lang w:val="en-US"/>
        </w:rPr>
        <w:t xml:space="preserve"> = </w:t>
      </w:r>
      <w:proofErr w:type="spellStart"/>
      <w:proofErr w:type="gramStart"/>
      <w:r w:rsidRPr="002F27C7">
        <w:rPr>
          <w:lang w:val="en-US"/>
        </w:rPr>
        <w:t>c.CallDatetime</w:t>
      </w:r>
      <w:proofErr w:type="spellEnd"/>
      <w:proofErr w:type="gramEnd"/>
      <w:r w:rsidRPr="002F27C7">
        <w:rPr>
          <w:lang w:val="en-US"/>
        </w:rPr>
        <w:t>,</w:t>
      </w:r>
    </w:p>
    <w:p w14:paraId="470AE5E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Duration = </w:t>
      </w:r>
      <w:proofErr w:type="spellStart"/>
      <w:proofErr w:type="gramStart"/>
      <w:r w:rsidRPr="002F27C7">
        <w:rPr>
          <w:lang w:val="en-US"/>
        </w:rPr>
        <w:t>c.Duration</w:t>
      </w:r>
      <w:proofErr w:type="spellEnd"/>
      <w:proofErr w:type="gramEnd"/>
      <w:r w:rsidRPr="002F27C7">
        <w:rPr>
          <w:lang w:val="en-US"/>
        </w:rPr>
        <w:t>,</w:t>
      </w:r>
    </w:p>
    <w:p w14:paraId="0822567D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Result = </w:t>
      </w:r>
      <w:proofErr w:type="spellStart"/>
      <w:proofErr w:type="gramStart"/>
      <w:r w:rsidRPr="002F27C7">
        <w:rPr>
          <w:lang w:val="en-US"/>
        </w:rPr>
        <w:t>c.Result</w:t>
      </w:r>
      <w:proofErr w:type="spellEnd"/>
      <w:proofErr w:type="gramEnd"/>
      <w:r w:rsidRPr="002F27C7">
        <w:rPr>
          <w:lang w:val="en-US"/>
        </w:rPr>
        <w:t>,</w:t>
      </w:r>
    </w:p>
    <w:p w14:paraId="285CBA2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Comment = </w:t>
      </w:r>
      <w:proofErr w:type="spellStart"/>
      <w:proofErr w:type="gramStart"/>
      <w:r w:rsidRPr="002F27C7">
        <w:rPr>
          <w:lang w:val="en-US"/>
        </w:rPr>
        <w:t>c.Comment</w:t>
      </w:r>
      <w:proofErr w:type="spellEnd"/>
      <w:proofErr w:type="gramEnd"/>
      <w:r w:rsidRPr="002F27C7">
        <w:rPr>
          <w:lang w:val="en-US"/>
        </w:rPr>
        <w:t>,</w:t>
      </w:r>
    </w:p>
    <w:p w14:paraId="085E1B4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spellStart"/>
      <w:r w:rsidRPr="002F27C7">
        <w:rPr>
          <w:lang w:val="en-US"/>
        </w:rPr>
        <w:t>EmployeeId</w:t>
      </w:r>
      <w:proofErr w:type="spellEnd"/>
      <w:r w:rsidRPr="002F27C7">
        <w:rPr>
          <w:lang w:val="en-US"/>
        </w:rPr>
        <w:t xml:space="preserve"> = </w:t>
      </w:r>
      <w:proofErr w:type="spellStart"/>
      <w:proofErr w:type="gramStart"/>
      <w:r w:rsidRPr="002F27C7">
        <w:rPr>
          <w:lang w:val="en-US"/>
        </w:rPr>
        <w:t>c.EmployeeId</w:t>
      </w:r>
      <w:proofErr w:type="spellEnd"/>
      <w:proofErr w:type="gramEnd"/>
      <w:r w:rsidRPr="002F27C7">
        <w:rPr>
          <w:lang w:val="en-US"/>
        </w:rPr>
        <w:t>,</w:t>
      </w:r>
    </w:p>
    <w:p w14:paraId="1D4818C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spellStart"/>
      <w:r w:rsidRPr="002F27C7">
        <w:rPr>
          <w:lang w:val="en-US"/>
        </w:rPr>
        <w:t>ClientId</w:t>
      </w:r>
      <w:proofErr w:type="spellEnd"/>
      <w:r w:rsidRPr="002F27C7">
        <w:rPr>
          <w:lang w:val="en-US"/>
        </w:rPr>
        <w:t xml:space="preserve"> = </w:t>
      </w:r>
      <w:proofErr w:type="spellStart"/>
      <w:proofErr w:type="gramStart"/>
      <w:r w:rsidRPr="002F27C7">
        <w:rPr>
          <w:lang w:val="en-US"/>
        </w:rPr>
        <w:t>c.ClientId</w:t>
      </w:r>
      <w:proofErr w:type="spellEnd"/>
      <w:proofErr w:type="gramEnd"/>
      <w:r w:rsidRPr="002F27C7">
        <w:rPr>
          <w:lang w:val="en-US"/>
        </w:rPr>
        <w:t>,</w:t>
      </w:r>
    </w:p>
    <w:p w14:paraId="71EA67E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Client = </w:t>
      </w:r>
      <w:proofErr w:type="spellStart"/>
      <w:proofErr w:type="gramStart"/>
      <w:r w:rsidRPr="002F27C7">
        <w:rPr>
          <w:lang w:val="en-US"/>
        </w:rPr>
        <w:t>c.Client</w:t>
      </w:r>
      <w:proofErr w:type="spellEnd"/>
      <w:proofErr w:type="gramEnd"/>
      <w:r w:rsidRPr="002F27C7">
        <w:rPr>
          <w:lang w:val="en-US"/>
        </w:rPr>
        <w:t xml:space="preserve"> != null ? new </w:t>
      </w:r>
      <w:proofErr w:type="spellStart"/>
      <w:r w:rsidRPr="002F27C7">
        <w:rPr>
          <w:lang w:val="en-US"/>
        </w:rPr>
        <w:t>ClientDTO</w:t>
      </w:r>
      <w:proofErr w:type="spellEnd"/>
    </w:p>
    <w:p w14:paraId="48A1B15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{</w:t>
      </w:r>
    </w:p>
    <w:p w14:paraId="7E1CF99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</w:t>
      </w:r>
      <w:proofErr w:type="spellStart"/>
      <w:r w:rsidRPr="002F27C7">
        <w:rPr>
          <w:lang w:val="en-US"/>
        </w:rPr>
        <w:t>ClientId</w:t>
      </w:r>
      <w:proofErr w:type="spellEnd"/>
      <w:r w:rsidRPr="002F27C7">
        <w:rPr>
          <w:lang w:val="en-US"/>
        </w:rPr>
        <w:t xml:space="preserve"> = </w:t>
      </w:r>
      <w:proofErr w:type="spellStart"/>
      <w:proofErr w:type="gramStart"/>
      <w:r w:rsidRPr="002F27C7">
        <w:rPr>
          <w:lang w:val="en-US"/>
        </w:rPr>
        <w:t>c.Client.ClientId</w:t>
      </w:r>
      <w:proofErr w:type="spellEnd"/>
      <w:proofErr w:type="gramEnd"/>
      <w:r w:rsidRPr="002F27C7">
        <w:rPr>
          <w:lang w:val="en-US"/>
        </w:rPr>
        <w:t>,</w:t>
      </w:r>
    </w:p>
    <w:p w14:paraId="38A035C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Surname = </w:t>
      </w:r>
      <w:proofErr w:type="spellStart"/>
      <w:proofErr w:type="gramStart"/>
      <w:r w:rsidRPr="002F27C7">
        <w:rPr>
          <w:lang w:val="en-US"/>
        </w:rPr>
        <w:t>c.Client.Surname</w:t>
      </w:r>
      <w:proofErr w:type="spellEnd"/>
      <w:proofErr w:type="gramEnd"/>
      <w:r w:rsidRPr="002F27C7">
        <w:rPr>
          <w:lang w:val="en-US"/>
        </w:rPr>
        <w:t>,</w:t>
      </w:r>
    </w:p>
    <w:p w14:paraId="753AF89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Name = </w:t>
      </w:r>
      <w:proofErr w:type="spellStart"/>
      <w:proofErr w:type="gramStart"/>
      <w:r w:rsidRPr="002F27C7">
        <w:rPr>
          <w:lang w:val="en-US"/>
        </w:rPr>
        <w:t>c.Client.Name</w:t>
      </w:r>
      <w:proofErr w:type="spellEnd"/>
      <w:proofErr w:type="gramEnd"/>
      <w:r w:rsidRPr="002F27C7">
        <w:rPr>
          <w:lang w:val="en-US"/>
        </w:rPr>
        <w:t>,</w:t>
      </w:r>
    </w:p>
    <w:p w14:paraId="725EA924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lastRenderedPageBreak/>
        <w:t xml:space="preserve">            Patronymic = </w:t>
      </w:r>
      <w:proofErr w:type="spellStart"/>
      <w:proofErr w:type="gramStart"/>
      <w:r w:rsidRPr="002F27C7">
        <w:rPr>
          <w:lang w:val="en-US"/>
        </w:rPr>
        <w:t>c.Client.Patronymic</w:t>
      </w:r>
      <w:proofErr w:type="spellEnd"/>
      <w:proofErr w:type="gramEnd"/>
    </w:p>
    <w:p w14:paraId="348BBB9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</w:t>
      </w:r>
      <w:proofErr w:type="gramStart"/>
      <w:r w:rsidRPr="002F27C7">
        <w:rPr>
          <w:lang w:val="en-US"/>
        </w:rPr>
        <w:t>} :</w:t>
      </w:r>
      <w:proofErr w:type="gramEnd"/>
      <w:r w:rsidRPr="002F27C7">
        <w:rPr>
          <w:lang w:val="en-US"/>
        </w:rPr>
        <w:t xml:space="preserve"> null,</w:t>
      </w:r>
    </w:p>
    <w:p w14:paraId="6FA8974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Services = </w:t>
      </w:r>
      <w:proofErr w:type="spellStart"/>
      <w:proofErr w:type="gramStart"/>
      <w:r w:rsidRPr="002F27C7">
        <w:rPr>
          <w:lang w:val="en-US"/>
        </w:rPr>
        <w:t>c.Services.Select</w:t>
      </w:r>
      <w:proofErr w:type="spellEnd"/>
      <w:proofErr w:type="gramEnd"/>
      <w:r w:rsidRPr="002F27C7">
        <w:rPr>
          <w:lang w:val="en-US"/>
        </w:rPr>
        <w:t xml:space="preserve">(s =&gt; new </w:t>
      </w:r>
      <w:proofErr w:type="spellStart"/>
      <w:r w:rsidRPr="002F27C7">
        <w:rPr>
          <w:lang w:val="en-US"/>
        </w:rPr>
        <w:t>ServiceDTO</w:t>
      </w:r>
      <w:proofErr w:type="spellEnd"/>
    </w:p>
    <w:p w14:paraId="31BF54B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{</w:t>
      </w:r>
    </w:p>
    <w:p w14:paraId="1421714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</w:t>
      </w:r>
      <w:proofErr w:type="spellStart"/>
      <w:r w:rsidRPr="002F27C7">
        <w:rPr>
          <w:lang w:val="en-US"/>
        </w:rPr>
        <w:t>ServiceId</w:t>
      </w:r>
      <w:proofErr w:type="spellEnd"/>
      <w:r w:rsidRPr="002F27C7">
        <w:rPr>
          <w:lang w:val="en-US"/>
        </w:rPr>
        <w:t xml:space="preserve"> = </w:t>
      </w:r>
      <w:proofErr w:type="spellStart"/>
      <w:proofErr w:type="gramStart"/>
      <w:r w:rsidRPr="002F27C7">
        <w:rPr>
          <w:lang w:val="en-US"/>
        </w:rPr>
        <w:t>s.ServiceId</w:t>
      </w:r>
      <w:proofErr w:type="spellEnd"/>
      <w:proofErr w:type="gramEnd"/>
      <w:r w:rsidRPr="002F27C7">
        <w:rPr>
          <w:lang w:val="en-US"/>
        </w:rPr>
        <w:t>,</w:t>
      </w:r>
    </w:p>
    <w:p w14:paraId="62049719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Title = </w:t>
      </w:r>
      <w:proofErr w:type="spellStart"/>
      <w:proofErr w:type="gramStart"/>
      <w:r w:rsidRPr="002F27C7">
        <w:rPr>
          <w:lang w:val="en-US"/>
        </w:rPr>
        <w:t>s.Title</w:t>
      </w:r>
      <w:proofErr w:type="spellEnd"/>
      <w:proofErr w:type="gramEnd"/>
      <w:r w:rsidRPr="002F27C7">
        <w:rPr>
          <w:lang w:val="en-US"/>
        </w:rPr>
        <w:t>,</w:t>
      </w:r>
    </w:p>
    <w:p w14:paraId="65258B2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Description = </w:t>
      </w:r>
      <w:proofErr w:type="spellStart"/>
      <w:proofErr w:type="gramStart"/>
      <w:r w:rsidRPr="002F27C7">
        <w:rPr>
          <w:lang w:val="en-US"/>
        </w:rPr>
        <w:t>s.Description</w:t>
      </w:r>
      <w:proofErr w:type="spellEnd"/>
      <w:proofErr w:type="gramEnd"/>
      <w:r w:rsidRPr="002F27C7">
        <w:rPr>
          <w:lang w:val="en-US"/>
        </w:rPr>
        <w:t>,</w:t>
      </w:r>
    </w:p>
    <w:p w14:paraId="6C580E5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Price = </w:t>
      </w:r>
      <w:proofErr w:type="spellStart"/>
      <w:proofErr w:type="gramStart"/>
      <w:r w:rsidRPr="002F27C7">
        <w:rPr>
          <w:lang w:val="en-US"/>
        </w:rPr>
        <w:t>s.Price</w:t>
      </w:r>
      <w:proofErr w:type="spellEnd"/>
      <w:proofErr w:type="gramEnd"/>
      <w:r w:rsidRPr="002F27C7">
        <w:rPr>
          <w:lang w:val="en-US"/>
        </w:rPr>
        <w:t>,</w:t>
      </w:r>
    </w:p>
    <w:p w14:paraId="092A074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Category = </w:t>
      </w:r>
      <w:proofErr w:type="spellStart"/>
      <w:proofErr w:type="gramStart"/>
      <w:r w:rsidRPr="002F27C7">
        <w:rPr>
          <w:lang w:val="en-US"/>
        </w:rPr>
        <w:t>s.Category</w:t>
      </w:r>
      <w:proofErr w:type="spellEnd"/>
      <w:proofErr w:type="gramEnd"/>
    </w:p>
    <w:p w14:paraId="2C65FE2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}</w:t>
      </w:r>
      <w:proofErr w:type="gramStart"/>
      <w:r w:rsidRPr="002F27C7">
        <w:rPr>
          <w:lang w:val="en-US"/>
        </w:rPr>
        <w:t>).</w:t>
      </w:r>
      <w:proofErr w:type="spellStart"/>
      <w:r w:rsidRPr="002F27C7">
        <w:rPr>
          <w:lang w:val="en-US"/>
        </w:rPr>
        <w:t>ToList</w:t>
      </w:r>
      <w:proofErr w:type="spellEnd"/>
      <w:proofErr w:type="gramEnd"/>
      <w:r w:rsidRPr="002F27C7">
        <w:rPr>
          <w:lang w:val="en-US"/>
        </w:rPr>
        <w:t>()</w:t>
      </w:r>
    </w:p>
    <w:p w14:paraId="5FD392A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}</w:t>
      </w:r>
      <w:proofErr w:type="gramStart"/>
      <w:r w:rsidRPr="002F27C7">
        <w:rPr>
          <w:lang w:val="en-US"/>
        </w:rPr>
        <w:t>).</w:t>
      </w:r>
      <w:proofErr w:type="spellStart"/>
      <w:r w:rsidRPr="002F27C7">
        <w:rPr>
          <w:lang w:val="en-US"/>
        </w:rPr>
        <w:t>ToList</w:t>
      </w:r>
      <w:proofErr w:type="spellEnd"/>
      <w:proofErr w:type="gramEnd"/>
      <w:r w:rsidRPr="002F27C7">
        <w:rPr>
          <w:lang w:val="en-US"/>
        </w:rPr>
        <w:t>();</w:t>
      </w:r>
    </w:p>
    <w:p w14:paraId="52AD0560" w14:textId="77777777" w:rsidR="002F27C7" w:rsidRPr="002F27C7" w:rsidRDefault="002F27C7" w:rsidP="002F27C7">
      <w:pPr>
        <w:pStyle w:val="aff0"/>
        <w:rPr>
          <w:lang w:val="en-US"/>
        </w:rPr>
      </w:pPr>
    </w:p>
    <w:p w14:paraId="52B41A6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return Ok(</w:t>
      </w:r>
      <w:proofErr w:type="spellStart"/>
      <w:r w:rsidRPr="002F27C7">
        <w:rPr>
          <w:lang w:val="en-US"/>
        </w:rPr>
        <w:t>callDtos</w:t>
      </w:r>
      <w:proofErr w:type="spellEnd"/>
      <w:r w:rsidRPr="002F27C7">
        <w:rPr>
          <w:lang w:val="en-US"/>
        </w:rPr>
        <w:t>);</w:t>
      </w:r>
    </w:p>
    <w:p w14:paraId="0FECB947" w14:textId="4E585414" w:rsidR="004C5611" w:rsidRPr="004C5611" w:rsidRDefault="002F27C7" w:rsidP="002F27C7">
      <w:pPr>
        <w:pStyle w:val="aff0"/>
      </w:pPr>
      <w:r w:rsidRPr="002F27C7">
        <w:rPr>
          <w:lang w:val="en-US"/>
        </w:rPr>
        <w:t>}</w:t>
      </w:r>
    </w:p>
    <w:p w14:paraId="38C0713A" w14:textId="7EA1E4F8" w:rsidR="008D6D25" w:rsidRDefault="008D6D25" w:rsidP="008D6D25">
      <w:pPr>
        <w:pStyle w:val="2"/>
      </w:pPr>
      <w:r>
        <w:t>Реализация интерфейса пользователя</w:t>
      </w:r>
    </w:p>
    <w:p w14:paraId="23D9E798" w14:textId="76BEE786" w:rsidR="00121600" w:rsidRDefault="00121600" w:rsidP="00121600">
      <w:pPr>
        <w:pStyle w:val="a3"/>
      </w:pPr>
      <w:r w:rsidRPr="00121600">
        <w:t xml:space="preserve">Для реализации интерфейса </w:t>
      </w:r>
      <w:r w:rsidR="0039556C" w:rsidRPr="0039556C">
        <w:t>приложения используется платформа WPF с языком программирования C#.</w:t>
      </w:r>
      <w:r w:rsidRPr="00121600">
        <w:t xml:space="preserve"> WPF предоста</w:t>
      </w:r>
      <w:r w:rsidR="004A64B7">
        <w:t xml:space="preserve">вляет </w:t>
      </w:r>
      <w:r w:rsidRPr="00121600">
        <w:t>инструменты для создания интуитивно понятных пользовательских интерфейсов, а также позволяет эффективно разделять логику приложения и визуальные компоненты.</w:t>
      </w:r>
    </w:p>
    <w:p w14:paraId="02C9B180" w14:textId="17DC8129" w:rsidR="007C0029" w:rsidRPr="007C0029" w:rsidRDefault="007C0029" w:rsidP="007C0029">
      <w:pPr>
        <w:pStyle w:val="a3"/>
      </w:pPr>
      <w:r>
        <w:t xml:space="preserve">Для отображения списка </w:t>
      </w:r>
      <w:r w:rsidR="002F27C7">
        <w:t>клиентов</w:t>
      </w:r>
      <w:r>
        <w:t xml:space="preserve"> создан элемент управления </w:t>
      </w:r>
      <w:r>
        <w:rPr>
          <w:lang w:val="en-US"/>
        </w:rPr>
        <w:t>DataGrid</w:t>
      </w:r>
      <w:r>
        <w:t>, который предназначен для записи и представления информации с определенными параметрами. Разметка эл</w:t>
      </w:r>
      <w:r w:rsidR="00E3527D">
        <w:t>емента управления представлена</w:t>
      </w:r>
      <w:r>
        <w:t xml:space="preserve"> листинг</w:t>
      </w:r>
      <w:r w:rsidR="00E3527D">
        <w:t>ом</w:t>
      </w:r>
      <w:r>
        <w:t xml:space="preserve"> </w:t>
      </w:r>
      <w:r w:rsidR="002F4F73">
        <w:t>2</w:t>
      </w:r>
      <w:r w:rsidRPr="007C0029">
        <w:t>.</w:t>
      </w:r>
    </w:p>
    <w:p w14:paraId="0EAB25C3" w14:textId="1074379C" w:rsidR="007C0029" w:rsidRDefault="007C0029" w:rsidP="007C0029">
      <w:pPr>
        <w:pStyle w:val="aff2"/>
      </w:pPr>
      <w:r>
        <w:t xml:space="preserve">Листинг </w:t>
      </w:r>
      <w:r w:rsidR="002F4F73">
        <w:t>2</w:t>
      </w:r>
      <w:r>
        <w:t xml:space="preserve"> – Разметка элемента отображения списка </w:t>
      </w:r>
      <w:r w:rsidR="002F27C7">
        <w:t>клиентов</w:t>
      </w:r>
    </w:p>
    <w:p w14:paraId="10C00A67" w14:textId="434D04BC" w:rsidR="003D5E11" w:rsidRPr="00E3527D" w:rsidRDefault="00E3527D" w:rsidP="007C0029">
      <w:pPr>
        <w:pStyle w:val="aff0"/>
      </w:pPr>
      <w:proofErr w:type="gramStart"/>
      <w:r w:rsidRPr="00E3527D">
        <w:t>&lt;!--</w:t>
      </w:r>
      <w:proofErr w:type="gramEnd"/>
      <w:r w:rsidR="003D5E11">
        <w:t xml:space="preserve"> Разметка элемента отображения списка </w:t>
      </w:r>
      <w:r w:rsidR="002F27C7">
        <w:t>клиентов</w:t>
      </w:r>
      <w:r w:rsidRPr="00E3527D">
        <w:t xml:space="preserve"> --&gt;</w:t>
      </w:r>
    </w:p>
    <w:p w14:paraId="6B040D09" w14:textId="77777777" w:rsidR="002F27C7" w:rsidRPr="00E0234C" w:rsidRDefault="002F27C7" w:rsidP="002F27C7">
      <w:pPr>
        <w:pStyle w:val="aff0"/>
      </w:pPr>
      <w:r w:rsidRPr="00E0234C">
        <w:t>&lt;</w:t>
      </w:r>
      <w:r w:rsidRPr="002F27C7">
        <w:rPr>
          <w:lang w:val="en-US"/>
        </w:rPr>
        <w:t>Border</w:t>
      </w:r>
      <w:r w:rsidRPr="00E0234C">
        <w:t xml:space="preserve"> </w:t>
      </w:r>
      <w:r w:rsidRPr="002F27C7">
        <w:rPr>
          <w:lang w:val="en-US"/>
        </w:rPr>
        <w:t>Grid</w:t>
      </w:r>
      <w:r w:rsidRPr="00E0234C">
        <w:t>.</w:t>
      </w:r>
      <w:r w:rsidRPr="002F27C7">
        <w:rPr>
          <w:lang w:val="en-US"/>
        </w:rPr>
        <w:t>Row</w:t>
      </w:r>
      <w:r w:rsidRPr="00E0234C">
        <w:t xml:space="preserve">="3" </w:t>
      </w:r>
    </w:p>
    <w:p w14:paraId="15750AE8" w14:textId="77777777" w:rsidR="002F27C7" w:rsidRPr="00E3527D" w:rsidRDefault="002F27C7" w:rsidP="002F27C7">
      <w:pPr>
        <w:pStyle w:val="aff0"/>
      </w:pPr>
      <w:r w:rsidRPr="00E0234C">
        <w:t xml:space="preserve">        </w:t>
      </w:r>
      <w:r w:rsidRPr="002F27C7">
        <w:rPr>
          <w:lang w:val="en-US"/>
        </w:rPr>
        <w:t>Style</w:t>
      </w:r>
      <w:r w:rsidRPr="00E3527D">
        <w:t>="{</w:t>
      </w:r>
      <w:proofErr w:type="spellStart"/>
      <w:r w:rsidRPr="002F27C7">
        <w:rPr>
          <w:lang w:val="en-US"/>
        </w:rPr>
        <w:t>StaticResource</w:t>
      </w:r>
      <w:proofErr w:type="spellEnd"/>
      <w:r w:rsidRPr="00E3527D">
        <w:t xml:space="preserve"> </w:t>
      </w:r>
      <w:proofErr w:type="spellStart"/>
      <w:r w:rsidRPr="002F27C7">
        <w:rPr>
          <w:lang w:val="en-US"/>
        </w:rPr>
        <w:t>CardStyle</w:t>
      </w:r>
      <w:proofErr w:type="spellEnd"/>
      <w:r w:rsidRPr="00E3527D">
        <w:t>}"</w:t>
      </w:r>
    </w:p>
    <w:p w14:paraId="46302AD7" w14:textId="77777777" w:rsidR="002F27C7" w:rsidRPr="00E3527D" w:rsidRDefault="002F27C7" w:rsidP="002F27C7">
      <w:pPr>
        <w:pStyle w:val="aff0"/>
      </w:pPr>
      <w:r w:rsidRPr="00E3527D">
        <w:t xml:space="preserve">        </w:t>
      </w:r>
      <w:r w:rsidRPr="002F27C7">
        <w:rPr>
          <w:lang w:val="en-US"/>
        </w:rPr>
        <w:t>Margin</w:t>
      </w:r>
      <w:r w:rsidRPr="00E3527D">
        <w:t>="20,0,20,10"</w:t>
      </w:r>
    </w:p>
    <w:p w14:paraId="40E85BAA" w14:textId="77777777" w:rsidR="002F27C7" w:rsidRPr="00E3527D" w:rsidRDefault="002F27C7" w:rsidP="002F27C7">
      <w:pPr>
        <w:pStyle w:val="aff0"/>
      </w:pPr>
      <w:r w:rsidRPr="00E3527D">
        <w:t xml:space="preserve">        </w:t>
      </w:r>
      <w:r w:rsidRPr="002F27C7">
        <w:rPr>
          <w:lang w:val="en-US"/>
        </w:rPr>
        <w:t>Padding</w:t>
      </w:r>
      <w:r w:rsidRPr="00E3527D">
        <w:t>="0"&gt;</w:t>
      </w:r>
    </w:p>
    <w:p w14:paraId="2D114F44" w14:textId="77777777" w:rsidR="002F27C7" w:rsidRPr="002F27C7" w:rsidRDefault="002F27C7" w:rsidP="002F27C7">
      <w:pPr>
        <w:pStyle w:val="aff0"/>
        <w:rPr>
          <w:lang w:val="en-US"/>
        </w:rPr>
      </w:pPr>
      <w:r w:rsidRPr="00E3527D">
        <w:t xml:space="preserve">    &lt;</w:t>
      </w:r>
      <w:proofErr w:type="spellStart"/>
      <w:r w:rsidRPr="002F27C7">
        <w:rPr>
          <w:lang w:val="en-US"/>
        </w:rPr>
        <w:t>DataGrid</w:t>
      </w:r>
      <w:proofErr w:type="spellEnd"/>
      <w:r w:rsidRPr="00E3527D">
        <w:t xml:space="preserve"> </w:t>
      </w:r>
      <w:proofErr w:type="gramStart"/>
      <w:r w:rsidRPr="002F27C7">
        <w:rPr>
          <w:lang w:val="en-US"/>
        </w:rPr>
        <w:t>x:Name</w:t>
      </w:r>
      <w:proofErr w:type="gramEnd"/>
      <w:r w:rsidRPr="002F27C7">
        <w:rPr>
          <w:lang w:val="en-US"/>
        </w:rPr>
        <w:t>="ClientsDataGrid"</w:t>
      </w:r>
    </w:p>
    <w:p w14:paraId="0C1ABAA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Style="{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MtsDataGrid</w:t>
      </w:r>
      <w:proofErr w:type="spellEnd"/>
      <w:r w:rsidRPr="002F27C7">
        <w:rPr>
          <w:lang w:val="en-US"/>
        </w:rPr>
        <w:t>}"</w:t>
      </w:r>
    </w:p>
    <w:p w14:paraId="7876343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</w:t>
      </w:r>
      <w:proofErr w:type="spellStart"/>
      <w:r w:rsidRPr="002F27C7">
        <w:rPr>
          <w:lang w:val="en-US"/>
        </w:rPr>
        <w:t>ColumnHeaderStyle</w:t>
      </w:r>
      <w:proofErr w:type="spellEnd"/>
      <w:r w:rsidRPr="002F27C7">
        <w:rPr>
          <w:lang w:val="en-US"/>
        </w:rPr>
        <w:t>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MtsDataGridHeader</w:t>
      </w:r>
      <w:proofErr w:type="spellEnd"/>
      <w:r w:rsidRPr="002F27C7">
        <w:rPr>
          <w:lang w:val="en-US"/>
        </w:rPr>
        <w:t>}"</w:t>
      </w:r>
    </w:p>
    <w:p w14:paraId="69BDDC4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</w:t>
      </w:r>
      <w:proofErr w:type="spellStart"/>
      <w:r w:rsidRPr="002F27C7">
        <w:rPr>
          <w:lang w:val="en-US"/>
        </w:rPr>
        <w:t>CellStyle</w:t>
      </w:r>
      <w:proofErr w:type="spellEnd"/>
      <w:r w:rsidRPr="002F27C7">
        <w:rPr>
          <w:lang w:val="en-US"/>
        </w:rPr>
        <w:t>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MtsDataGridCell</w:t>
      </w:r>
      <w:proofErr w:type="spellEnd"/>
      <w:r w:rsidRPr="002F27C7">
        <w:rPr>
          <w:lang w:val="en-US"/>
        </w:rPr>
        <w:t>}"</w:t>
      </w:r>
    </w:p>
    <w:p w14:paraId="33B84F8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Sorting="</w:t>
      </w:r>
      <w:proofErr w:type="spellStart"/>
      <w:r w:rsidRPr="002F27C7">
        <w:rPr>
          <w:lang w:val="en-US"/>
        </w:rPr>
        <w:t>ClientsDataGrid_Sorting</w:t>
      </w:r>
      <w:proofErr w:type="spellEnd"/>
      <w:r w:rsidRPr="002F27C7">
        <w:rPr>
          <w:lang w:val="en-US"/>
        </w:rPr>
        <w:t>"&gt;</w:t>
      </w:r>
    </w:p>
    <w:p w14:paraId="40D0EA87" w14:textId="77777777" w:rsidR="002F27C7" w:rsidRPr="002F27C7" w:rsidRDefault="002F27C7" w:rsidP="002F27C7">
      <w:pPr>
        <w:pStyle w:val="aff0"/>
        <w:rPr>
          <w:lang w:val="en-US"/>
        </w:rPr>
      </w:pPr>
    </w:p>
    <w:p w14:paraId="29C2251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lastRenderedPageBreak/>
        <w:t xml:space="preserve">        &lt;</w:t>
      </w:r>
      <w:proofErr w:type="spellStart"/>
      <w:r w:rsidRPr="002F27C7">
        <w:rPr>
          <w:lang w:val="en-US"/>
        </w:rPr>
        <w:t>DataGrid.Resources</w:t>
      </w:r>
      <w:proofErr w:type="spellEnd"/>
      <w:r w:rsidRPr="002F27C7">
        <w:rPr>
          <w:lang w:val="en-US"/>
        </w:rPr>
        <w:t>&gt;</w:t>
      </w:r>
    </w:p>
    <w:p w14:paraId="1816D534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&lt;Style </w:t>
      </w:r>
      <w:proofErr w:type="spellStart"/>
      <w:r w:rsidRPr="002F27C7">
        <w:rPr>
          <w:lang w:val="en-US"/>
        </w:rPr>
        <w:t>TargetType</w:t>
      </w:r>
      <w:proofErr w:type="spellEnd"/>
      <w:r w:rsidRPr="002F27C7">
        <w:rPr>
          <w:lang w:val="en-US"/>
        </w:rPr>
        <w:t>="</w:t>
      </w:r>
      <w:proofErr w:type="spellStart"/>
      <w:r w:rsidRPr="002F27C7">
        <w:rPr>
          <w:lang w:val="en-US"/>
        </w:rPr>
        <w:t>DataGridRow</w:t>
      </w:r>
      <w:proofErr w:type="spellEnd"/>
      <w:r w:rsidRPr="002F27C7">
        <w:rPr>
          <w:lang w:val="en-US"/>
        </w:rPr>
        <w:t>"&gt;</w:t>
      </w:r>
    </w:p>
    <w:p w14:paraId="3EFDF58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&lt;Setter Property="</w:t>
      </w:r>
      <w:proofErr w:type="spellStart"/>
      <w:r w:rsidRPr="002F27C7">
        <w:rPr>
          <w:lang w:val="en-US"/>
        </w:rPr>
        <w:t>BorderBrush</w:t>
      </w:r>
      <w:proofErr w:type="spellEnd"/>
      <w:r w:rsidRPr="002F27C7">
        <w:rPr>
          <w:lang w:val="en-US"/>
        </w:rPr>
        <w:t>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MtsGray</w:t>
      </w:r>
      <w:proofErr w:type="spellEnd"/>
      <w:r w:rsidRPr="002F27C7">
        <w:rPr>
          <w:lang w:val="en-US"/>
        </w:rPr>
        <w:t>}"/&gt;</w:t>
      </w:r>
    </w:p>
    <w:p w14:paraId="2FC1C48B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&lt;Setter Property="</w:t>
      </w:r>
      <w:proofErr w:type="spellStart"/>
      <w:r w:rsidRPr="002F27C7">
        <w:rPr>
          <w:lang w:val="en-US"/>
        </w:rPr>
        <w:t>BorderThickness</w:t>
      </w:r>
      <w:proofErr w:type="spellEnd"/>
      <w:r w:rsidRPr="002F27C7">
        <w:rPr>
          <w:lang w:val="en-US"/>
        </w:rPr>
        <w:t>" Value="0,0,0,1"/&gt;</w:t>
      </w:r>
    </w:p>
    <w:p w14:paraId="379DC35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&lt;Setter Property="</w:t>
      </w:r>
      <w:proofErr w:type="spellStart"/>
      <w:r w:rsidRPr="002F27C7">
        <w:rPr>
          <w:lang w:val="en-US"/>
        </w:rPr>
        <w:t>MinHeight</w:t>
      </w:r>
      <w:proofErr w:type="spellEnd"/>
      <w:r w:rsidRPr="002F27C7">
        <w:rPr>
          <w:lang w:val="en-US"/>
        </w:rPr>
        <w:t>" Value="40"/&gt;</w:t>
      </w:r>
    </w:p>
    <w:p w14:paraId="3A5AC47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</w:t>
      </w:r>
      <w:proofErr w:type="spellStart"/>
      <w:r w:rsidRPr="002F27C7">
        <w:rPr>
          <w:lang w:val="en-US"/>
        </w:rPr>
        <w:t>Style.Triggers</w:t>
      </w:r>
      <w:proofErr w:type="spellEnd"/>
      <w:r w:rsidRPr="002F27C7">
        <w:rPr>
          <w:lang w:val="en-US"/>
        </w:rPr>
        <w:t>&gt;</w:t>
      </w:r>
    </w:p>
    <w:p w14:paraId="472F81AA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&lt;Trigger Property="</w:t>
      </w:r>
      <w:proofErr w:type="spellStart"/>
      <w:r w:rsidRPr="002F27C7">
        <w:rPr>
          <w:lang w:val="en-US"/>
        </w:rPr>
        <w:t>IsMouseOver</w:t>
      </w:r>
      <w:proofErr w:type="spellEnd"/>
      <w:r w:rsidRPr="002F27C7">
        <w:rPr>
          <w:lang w:val="en-US"/>
        </w:rPr>
        <w:t>" Value="True"&gt;</w:t>
      </w:r>
    </w:p>
    <w:p w14:paraId="048E2357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Property="Background"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MtsLightGray</w:t>
      </w:r>
      <w:proofErr w:type="spellEnd"/>
      <w:r w:rsidRPr="002F27C7">
        <w:rPr>
          <w:lang w:val="en-US"/>
        </w:rPr>
        <w:t>}"/&gt;</w:t>
      </w:r>
    </w:p>
    <w:p w14:paraId="5BEE662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&lt;/Trigger&gt;</w:t>
      </w:r>
    </w:p>
    <w:p w14:paraId="63D1735A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&lt;Trigger Property="</w:t>
      </w:r>
      <w:proofErr w:type="spellStart"/>
      <w:r w:rsidRPr="002F27C7">
        <w:rPr>
          <w:lang w:val="en-US"/>
        </w:rPr>
        <w:t>IsSelected</w:t>
      </w:r>
      <w:proofErr w:type="spellEnd"/>
      <w:r w:rsidRPr="002F27C7">
        <w:rPr>
          <w:lang w:val="en-US"/>
        </w:rPr>
        <w:t>" Value="True"&gt;</w:t>
      </w:r>
    </w:p>
    <w:p w14:paraId="754342B2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Property="Background"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MtsLightRed</w:t>
      </w:r>
      <w:proofErr w:type="spellEnd"/>
      <w:r w:rsidRPr="002F27C7">
        <w:rPr>
          <w:lang w:val="en-US"/>
        </w:rPr>
        <w:t>}"/&gt;</w:t>
      </w:r>
    </w:p>
    <w:p w14:paraId="3062A24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Property="Foreground"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MtsWhite</w:t>
      </w:r>
      <w:proofErr w:type="spellEnd"/>
      <w:r w:rsidRPr="002F27C7">
        <w:rPr>
          <w:lang w:val="en-US"/>
        </w:rPr>
        <w:t>}"/&gt;</w:t>
      </w:r>
      <w:bookmarkStart w:id="2" w:name="_GoBack"/>
      <w:bookmarkEnd w:id="2"/>
    </w:p>
    <w:p w14:paraId="52F90C5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&lt;/Trigger&gt;</w:t>
      </w:r>
    </w:p>
    <w:p w14:paraId="375BFB97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&lt;/</w:t>
      </w:r>
      <w:proofErr w:type="spellStart"/>
      <w:r w:rsidRPr="002F27C7">
        <w:rPr>
          <w:lang w:val="en-US"/>
        </w:rPr>
        <w:t>Style.Triggers</w:t>
      </w:r>
      <w:proofErr w:type="spellEnd"/>
      <w:r w:rsidRPr="002F27C7">
        <w:rPr>
          <w:lang w:val="en-US"/>
        </w:rPr>
        <w:t>&gt;</w:t>
      </w:r>
    </w:p>
    <w:p w14:paraId="5ECFA559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&lt;/Style&gt;</w:t>
      </w:r>
    </w:p>
    <w:p w14:paraId="5F072AD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&lt;/</w:t>
      </w:r>
      <w:proofErr w:type="spellStart"/>
      <w:r w:rsidRPr="002F27C7">
        <w:rPr>
          <w:lang w:val="en-US"/>
        </w:rPr>
        <w:t>DataGrid.Resources</w:t>
      </w:r>
      <w:proofErr w:type="spellEnd"/>
      <w:r w:rsidRPr="002F27C7">
        <w:rPr>
          <w:lang w:val="en-US"/>
        </w:rPr>
        <w:t>&gt;</w:t>
      </w:r>
    </w:p>
    <w:p w14:paraId="310335F9" w14:textId="0831C0C0" w:rsidR="002F27C7" w:rsidRPr="00E0234C" w:rsidRDefault="00685A4E" w:rsidP="002F27C7">
      <w:pPr>
        <w:pStyle w:val="aff0"/>
      </w:pPr>
      <w:proofErr w:type="gramStart"/>
      <w:r w:rsidRPr="00E3527D">
        <w:t>&lt;!--</w:t>
      </w:r>
      <w:proofErr w:type="gramEnd"/>
      <w:r w:rsidR="00E0234C">
        <w:t>столбцы для отображения данных</w:t>
      </w:r>
      <w:r>
        <w:t xml:space="preserve"> </w:t>
      </w:r>
      <w:r w:rsidRPr="00E3527D">
        <w:t>--&gt;</w:t>
      </w:r>
    </w:p>
    <w:p w14:paraId="633A705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&lt;</w:t>
      </w:r>
      <w:proofErr w:type="spellStart"/>
      <w:r w:rsidRPr="002F27C7">
        <w:rPr>
          <w:lang w:val="en-US"/>
        </w:rPr>
        <w:t>DataGrid.Columns</w:t>
      </w:r>
      <w:proofErr w:type="spellEnd"/>
      <w:r w:rsidRPr="002F27C7">
        <w:rPr>
          <w:lang w:val="en-US"/>
        </w:rPr>
        <w:t>&gt;</w:t>
      </w:r>
    </w:p>
    <w:p w14:paraId="53F3AB9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 xml:space="preserve"> Header="ID" </w:t>
      </w:r>
    </w:p>
    <w:p w14:paraId="460B9E3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Binding="{Binding </w:t>
      </w:r>
      <w:proofErr w:type="spellStart"/>
      <w:r w:rsidRPr="002F27C7">
        <w:rPr>
          <w:lang w:val="en-US"/>
        </w:rPr>
        <w:t>ClientId</w:t>
      </w:r>
      <w:proofErr w:type="spellEnd"/>
      <w:r w:rsidRPr="002F27C7">
        <w:rPr>
          <w:lang w:val="en-US"/>
        </w:rPr>
        <w:t>}"</w:t>
      </w:r>
    </w:p>
    <w:p w14:paraId="46C1B1AB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Width="70"</w:t>
      </w:r>
    </w:p>
    <w:p w14:paraId="0FC9D97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</w:t>
      </w:r>
      <w:proofErr w:type="spellStart"/>
      <w:r w:rsidRPr="002F27C7">
        <w:rPr>
          <w:lang w:val="en-US"/>
        </w:rPr>
        <w:t>CanUserSort</w:t>
      </w:r>
      <w:proofErr w:type="spellEnd"/>
      <w:r w:rsidRPr="002F27C7">
        <w:rPr>
          <w:lang w:val="en-US"/>
        </w:rPr>
        <w:t>="True"/&gt;</w:t>
      </w:r>
    </w:p>
    <w:p w14:paraId="4DA89D1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 xml:space="preserve"> Header="</w:t>
      </w:r>
      <w:r>
        <w:t>Фамилия</w:t>
      </w:r>
      <w:r w:rsidRPr="002F27C7">
        <w:rPr>
          <w:lang w:val="en-US"/>
        </w:rPr>
        <w:t xml:space="preserve">" </w:t>
      </w:r>
    </w:p>
    <w:p w14:paraId="589F8D04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Binding="{Binding Surname}"</w:t>
      </w:r>
    </w:p>
    <w:p w14:paraId="7BF1B07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Width="150"</w:t>
      </w:r>
    </w:p>
    <w:p w14:paraId="020C83A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</w:t>
      </w:r>
      <w:proofErr w:type="spellStart"/>
      <w:r w:rsidRPr="002F27C7">
        <w:rPr>
          <w:lang w:val="en-US"/>
        </w:rPr>
        <w:t>CanUserSort</w:t>
      </w:r>
      <w:proofErr w:type="spellEnd"/>
      <w:r w:rsidRPr="002F27C7">
        <w:rPr>
          <w:lang w:val="en-US"/>
        </w:rPr>
        <w:t>="True"/&gt;</w:t>
      </w:r>
    </w:p>
    <w:p w14:paraId="35245CCA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 xml:space="preserve"> Header="</w:t>
      </w:r>
      <w:r>
        <w:t>Имя</w:t>
      </w:r>
      <w:r w:rsidRPr="002F27C7">
        <w:rPr>
          <w:lang w:val="en-US"/>
        </w:rPr>
        <w:t xml:space="preserve">" </w:t>
      </w:r>
    </w:p>
    <w:p w14:paraId="4F087C2A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Binding="{Binding Name}"</w:t>
      </w:r>
    </w:p>
    <w:p w14:paraId="13902C6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Width="150"</w:t>
      </w:r>
    </w:p>
    <w:p w14:paraId="1D0345E7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</w:t>
      </w:r>
      <w:proofErr w:type="spellStart"/>
      <w:r w:rsidRPr="002F27C7">
        <w:rPr>
          <w:lang w:val="en-US"/>
        </w:rPr>
        <w:t>CanUserSort</w:t>
      </w:r>
      <w:proofErr w:type="spellEnd"/>
      <w:r w:rsidRPr="002F27C7">
        <w:rPr>
          <w:lang w:val="en-US"/>
        </w:rPr>
        <w:t>="True"/&gt;</w:t>
      </w:r>
    </w:p>
    <w:p w14:paraId="219D7F6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 xml:space="preserve"> Header="</w:t>
      </w:r>
      <w:r>
        <w:t>Отчество</w:t>
      </w:r>
      <w:r w:rsidRPr="002F27C7">
        <w:rPr>
          <w:lang w:val="en-US"/>
        </w:rPr>
        <w:t xml:space="preserve">" </w:t>
      </w:r>
    </w:p>
    <w:p w14:paraId="322CFC5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Binding="{Binding Patronymic}"</w:t>
      </w:r>
    </w:p>
    <w:p w14:paraId="02D872D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Width="150"/&gt;</w:t>
      </w:r>
    </w:p>
    <w:p w14:paraId="44BB4E0B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 xml:space="preserve"> Header="</w:t>
      </w:r>
      <w:r>
        <w:t>Телефон</w:t>
      </w:r>
      <w:r w:rsidRPr="002F27C7">
        <w:rPr>
          <w:lang w:val="en-US"/>
        </w:rPr>
        <w:t xml:space="preserve">" </w:t>
      </w:r>
    </w:p>
    <w:p w14:paraId="60ADD9F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Binding="{Binding </w:t>
      </w:r>
      <w:proofErr w:type="spellStart"/>
      <w:r w:rsidRPr="002F27C7">
        <w:rPr>
          <w:lang w:val="en-US"/>
        </w:rPr>
        <w:t>PhoneNumber</w:t>
      </w:r>
      <w:proofErr w:type="spellEnd"/>
      <w:r w:rsidRPr="002F27C7">
        <w:rPr>
          <w:lang w:val="en-US"/>
        </w:rPr>
        <w:t>}"</w:t>
      </w:r>
    </w:p>
    <w:p w14:paraId="088F744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Width="180"/&gt;</w:t>
      </w:r>
    </w:p>
    <w:p w14:paraId="026DA82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 xml:space="preserve"> Header="</w:t>
      </w:r>
      <w:r>
        <w:t>Адрес</w:t>
      </w:r>
      <w:r w:rsidRPr="002F27C7">
        <w:rPr>
          <w:lang w:val="en-US"/>
        </w:rPr>
        <w:t xml:space="preserve">" </w:t>
      </w:r>
    </w:p>
    <w:p w14:paraId="43D9D05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Binding="{Binding Address}"</w:t>
      </w:r>
    </w:p>
    <w:p w14:paraId="161B6FF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Width="*"/&gt;</w:t>
      </w:r>
    </w:p>
    <w:p w14:paraId="35A2D14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 xml:space="preserve"> Header="</w:t>
      </w:r>
      <w:r>
        <w:t>Статус</w:t>
      </w:r>
      <w:r w:rsidRPr="002F27C7">
        <w:rPr>
          <w:lang w:val="en-US"/>
        </w:rPr>
        <w:t xml:space="preserve">" </w:t>
      </w:r>
    </w:p>
    <w:p w14:paraId="4242C737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Binding="{Binding </w:t>
      </w:r>
      <w:proofErr w:type="spellStart"/>
      <w:r w:rsidRPr="002F27C7">
        <w:rPr>
          <w:lang w:val="en-US"/>
        </w:rPr>
        <w:t>InteractionStatus</w:t>
      </w:r>
      <w:proofErr w:type="spellEnd"/>
      <w:r w:rsidRPr="002F27C7">
        <w:rPr>
          <w:lang w:val="en-US"/>
        </w:rPr>
        <w:t>}"</w:t>
      </w:r>
    </w:p>
    <w:p w14:paraId="16E1549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Width="120"</w:t>
      </w:r>
    </w:p>
    <w:p w14:paraId="5D76BC8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</w:t>
      </w:r>
      <w:proofErr w:type="spellStart"/>
      <w:r w:rsidRPr="002F27C7">
        <w:rPr>
          <w:lang w:val="en-US"/>
        </w:rPr>
        <w:t>CanUserSort</w:t>
      </w:r>
      <w:proofErr w:type="spellEnd"/>
      <w:r w:rsidRPr="002F27C7">
        <w:rPr>
          <w:lang w:val="en-US"/>
        </w:rPr>
        <w:t>="True"&gt;</w:t>
      </w:r>
    </w:p>
    <w:p w14:paraId="2F2B968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</w:t>
      </w:r>
      <w:proofErr w:type="spellStart"/>
      <w:r w:rsidRPr="002F27C7">
        <w:rPr>
          <w:lang w:val="en-US"/>
        </w:rPr>
        <w:t>DataGridTextColumn.ElementStyle</w:t>
      </w:r>
      <w:proofErr w:type="spellEnd"/>
      <w:r w:rsidRPr="002F27C7">
        <w:rPr>
          <w:lang w:val="en-US"/>
        </w:rPr>
        <w:t>&gt;</w:t>
      </w:r>
    </w:p>
    <w:p w14:paraId="363AB32D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&lt;Style </w:t>
      </w:r>
      <w:proofErr w:type="spellStart"/>
      <w:r w:rsidRPr="002F27C7">
        <w:rPr>
          <w:lang w:val="en-US"/>
        </w:rPr>
        <w:t>TargetType</w:t>
      </w:r>
      <w:proofErr w:type="spellEnd"/>
      <w:r w:rsidRPr="002F27C7">
        <w:rPr>
          <w:lang w:val="en-US"/>
        </w:rPr>
        <w:t>="</w:t>
      </w:r>
      <w:proofErr w:type="spellStart"/>
      <w:r w:rsidRPr="002F27C7">
        <w:rPr>
          <w:lang w:val="en-US"/>
        </w:rPr>
        <w:t>TextBlock</w:t>
      </w:r>
      <w:proofErr w:type="spellEnd"/>
      <w:r w:rsidRPr="002F27C7">
        <w:rPr>
          <w:lang w:val="en-US"/>
        </w:rPr>
        <w:t>"&gt;</w:t>
      </w:r>
    </w:p>
    <w:p w14:paraId="04F8A20A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lastRenderedPageBreak/>
        <w:t xml:space="preserve">                        &lt;Setter Property="</w:t>
      </w:r>
      <w:proofErr w:type="spellStart"/>
      <w:r w:rsidRPr="002F27C7">
        <w:rPr>
          <w:lang w:val="en-US"/>
        </w:rPr>
        <w:t>HorizontalAlignment</w:t>
      </w:r>
      <w:proofErr w:type="spellEnd"/>
      <w:r w:rsidRPr="002F27C7">
        <w:rPr>
          <w:lang w:val="en-US"/>
        </w:rPr>
        <w:t>" Value="Center"/&gt;</w:t>
      </w:r>
    </w:p>
    <w:p w14:paraId="516D0132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</w:t>
      </w:r>
      <w:proofErr w:type="spellStart"/>
      <w:r w:rsidRPr="002F27C7">
        <w:rPr>
          <w:lang w:val="en-US"/>
        </w:rPr>
        <w:t>VerticalAlignment</w:t>
      </w:r>
      <w:proofErr w:type="spellEnd"/>
      <w:r w:rsidRPr="002F27C7">
        <w:rPr>
          <w:lang w:val="en-US"/>
        </w:rPr>
        <w:t>" Value="Center"/&gt;</w:t>
      </w:r>
    </w:p>
    <w:p w14:paraId="5DD3B16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Property="Padding" Value="5"/&gt;</w:t>
      </w:r>
    </w:p>
    <w:p w14:paraId="1D49BF3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</w:t>
      </w:r>
      <w:proofErr w:type="spellStart"/>
      <w:r w:rsidRPr="002F27C7">
        <w:rPr>
          <w:lang w:val="en-US"/>
        </w:rPr>
        <w:t>FontWeight</w:t>
      </w:r>
      <w:proofErr w:type="spellEnd"/>
      <w:r w:rsidRPr="002F27C7">
        <w:rPr>
          <w:lang w:val="en-US"/>
        </w:rPr>
        <w:t>" Value="</w:t>
      </w:r>
      <w:proofErr w:type="spellStart"/>
      <w:r w:rsidRPr="002F27C7">
        <w:rPr>
          <w:lang w:val="en-US"/>
        </w:rPr>
        <w:t>SemiBold</w:t>
      </w:r>
      <w:proofErr w:type="spellEnd"/>
      <w:r w:rsidRPr="002F27C7">
        <w:rPr>
          <w:lang w:val="en-US"/>
        </w:rPr>
        <w:t>"/&gt;</w:t>
      </w:r>
    </w:p>
    <w:p w14:paraId="313A8CE9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Property="Foreground"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MtsWhite</w:t>
      </w:r>
      <w:proofErr w:type="spellEnd"/>
      <w:r w:rsidRPr="002F27C7">
        <w:rPr>
          <w:lang w:val="en-US"/>
        </w:rPr>
        <w:t>}"/&gt;</w:t>
      </w:r>
    </w:p>
    <w:p w14:paraId="2E3C82E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</w:t>
      </w:r>
      <w:proofErr w:type="spellStart"/>
      <w:r w:rsidRPr="002F27C7">
        <w:rPr>
          <w:lang w:val="en-US"/>
        </w:rPr>
        <w:t>Style.Triggers</w:t>
      </w:r>
      <w:proofErr w:type="spellEnd"/>
      <w:r w:rsidRPr="002F27C7">
        <w:rPr>
          <w:lang w:val="en-US"/>
        </w:rPr>
        <w:t>&gt;</w:t>
      </w:r>
    </w:p>
    <w:p w14:paraId="627619CD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 xml:space="preserve"> Binding="{Binding </w:t>
      </w:r>
      <w:proofErr w:type="spellStart"/>
      <w:r w:rsidRPr="002F27C7">
        <w:rPr>
          <w:lang w:val="en-US"/>
        </w:rPr>
        <w:t>InteractionStatus</w:t>
      </w:r>
      <w:proofErr w:type="spellEnd"/>
      <w:r w:rsidRPr="002F27C7">
        <w:rPr>
          <w:lang w:val="en-US"/>
        </w:rPr>
        <w:t>}" Value="</w:t>
      </w:r>
      <w:r>
        <w:t>Новый</w:t>
      </w:r>
      <w:r w:rsidRPr="002F27C7">
        <w:rPr>
          <w:lang w:val="en-US"/>
        </w:rPr>
        <w:t>"&gt;</w:t>
      </w:r>
    </w:p>
    <w:p w14:paraId="67C8B76B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&lt;Setter Property="Background"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MtsGreen</w:t>
      </w:r>
      <w:proofErr w:type="spellEnd"/>
      <w:r w:rsidRPr="002F27C7">
        <w:rPr>
          <w:lang w:val="en-US"/>
        </w:rPr>
        <w:t>}"/&gt;</w:t>
      </w:r>
    </w:p>
    <w:p w14:paraId="1A317DE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&lt;/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>&gt;</w:t>
      </w:r>
    </w:p>
    <w:p w14:paraId="77B8E92D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 xml:space="preserve"> Binding="{Binding </w:t>
      </w:r>
      <w:proofErr w:type="spellStart"/>
      <w:r w:rsidRPr="002F27C7">
        <w:rPr>
          <w:lang w:val="en-US"/>
        </w:rPr>
        <w:t>InteractionStatus</w:t>
      </w:r>
      <w:proofErr w:type="spellEnd"/>
      <w:r w:rsidRPr="002F27C7">
        <w:rPr>
          <w:lang w:val="en-US"/>
        </w:rPr>
        <w:t>}" Value="</w:t>
      </w:r>
      <w:r>
        <w:t>Потенциальный</w:t>
      </w:r>
      <w:r w:rsidRPr="002F27C7">
        <w:rPr>
          <w:lang w:val="en-US"/>
        </w:rPr>
        <w:t>"&gt;</w:t>
      </w:r>
    </w:p>
    <w:p w14:paraId="0BD65BC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&lt;Setter Property="Background"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MtsBlue</w:t>
      </w:r>
      <w:proofErr w:type="spellEnd"/>
      <w:r w:rsidRPr="002F27C7">
        <w:rPr>
          <w:lang w:val="en-US"/>
        </w:rPr>
        <w:t>}"/&gt;</w:t>
      </w:r>
    </w:p>
    <w:p w14:paraId="398AF76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&lt;/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>&gt;</w:t>
      </w:r>
    </w:p>
    <w:p w14:paraId="2342AAD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 xml:space="preserve"> Binding="{Binding </w:t>
      </w:r>
      <w:proofErr w:type="spellStart"/>
      <w:r w:rsidRPr="002F27C7">
        <w:rPr>
          <w:lang w:val="en-US"/>
        </w:rPr>
        <w:t>InteractionStatus</w:t>
      </w:r>
      <w:proofErr w:type="spellEnd"/>
      <w:r w:rsidRPr="002F27C7">
        <w:rPr>
          <w:lang w:val="en-US"/>
        </w:rPr>
        <w:t>}" Value="</w:t>
      </w:r>
      <w:r>
        <w:t>Активный</w:t>
      </w:r>
      <w:r w:rsidRPr="002F27C7">
        <w:rPr>
          <w:lang w:val="en-US"/>
        </w:rPr>
        <w:t>"&gt;</w:t>
      </w:r>
    </w:p>
    <w:p w14:paraId="4FA02A2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&lt;Setter Property="Background"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MtsPurple</w:t>
      </w:r>
      <w:proofErr w:type="spellEnd"/>
      <w:r w:rsidRPr="002F27C7">
        <w:rPr>
          <w:lang w:val="en-US"/>
        </w:rPr>
        <w:t>}"/&gt;</w:t>
      </w:r>
    </w:p>
    <w:p w14:paraId="4E7E21A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&lt;/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>&gt;</w:t>
      </w:r>
    </w:p>
    <w:p w14:paraId="57DD53A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 xml:space="preserve"> Binding="{Binding </w:t>
      </w:r>
      <w:proofErr w:type="spellStart"/>
      <w:r w:rsidRPr="002F27C7">
        <w:rPr>
          <w:lang w:val="en-US"/>
        </w:rPr>
        <w:t>InteractionStatus</w:t>
      </w:r>
      <w:proofErr w:type="spellEnd"/>
      <w:r w:rsidRPr="002F27C7">
        <w:rPr>
          <w:lang w:val="en-US"/>
        </w:rPr>
        <w:t>}" Value="</w:t>
      </w:r>
      <w:r>
        <w:t>Неактивный</w:t>
      </w:r>
      <w:r w:rsidRPr="002F27C7">
        <w:rPr>
          <w:lang w:val="en-US"/>
        </w:rPr>
        <w:t>"&gt;</w:t>
      </w:r>
    </w:p>
    <w:p w14:paraId="60DE83DB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    &lt;Setter Property="Background" Value="{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MtsOrange</w:t>
      </w:r>
      <w:proofErr w:type="spellEnd"/>
      <w:r w:rsidRPr="002F27C7">
        <w:rPr>
          <w:lang w:val="en-US"/>
        </w:rPr>
        <w:t>}"/&gt;</w:t>
      </w:r>
    </w:p>
    <w:p w14:paraId="53755B2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    &lt;/</w:t>
      </w:r>
      <w:proofErr w:type="spellStart"/>
      <w:r w:rsidRPr="002F27C7">
        <w:rPr>
          <w:lang w:val="en-US"/>
        </w:rPr>
        <w:t>DataTrigger</w:t>
      </w:r>
      <w:proofErr w:type="spellEnd"/>
      <w:r w:rsidRPr="002F27C7">
        <w:rPr>
          <w:lang w:val="en-US"/>
        </w:rPr>
        <w:t>&gt;</w:t>
      </w:r>
    </w:p>
    <w:p w14:paraId="5835AA0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&lt;/</w:t>
      </w:r>
      <w:proofErr w:type="spellStart"/>
      <w:r w:rsidRPr="002F27C7">
        <w:rPr>
          <w:lang w:val="en-US"/>
        </w:rPr>
        <w:t>Style.Triggers</w:t>
      </w:r>
      <w:proofErr w:type="spellEnd"/>
      <w:r w:rsidRPr="002F27C7">
        <w:rPr>
          <w:lang w:val="en-US"/>
        </w:rPr>
        <w:t>&gt;</w:t>
      </w:r>
    </w:p>
    <w:p w14:paraId="1DC97CE2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&lt;/Style&gt;</w:t>
      </w:r>
    </w:p>
    <w:p w14:paraId="55C89A8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&lt;/</w:t>
      </w:r>
      <w:proofErr w:type="spellStart"/>
      <w:r w:rsidRPr="002F27C7">
        <w:rPr>
          <w:lang w:val="en-US"/>
        </w:rPr>
        <w:t>DataGridTextColumn.ElementStyle</w:t>
      </w:r>
      <w:proofErr w:type="spellEnd"/>
      <w:r w:rsidRPr="002F27C7">
        <w:rPr>
          <w:lang w:val="en-US"/>
        </w:rPr>
        <w:t>&gt;</w:t>
      </w:r>
    </w:p>
    <w:p w14:paraId="0BDC2DB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</w:t>
      </w:r>
      <w:proofErr w:type="spellStart"/>
      <w:r w:rsidRPr="002F27C7">
        <w:rPr>
          <w:lang w:val="en-US"/>
        </w:rPr>
        <w:t>DataGridTextColumn.CellStyle</w:t>
      </w:r>
      <w:proofErr w:type="spellEnd"/>
      <w:r w:rsidRPr="002F27C7">
        <w:rPr>
          <w:lang w:val="en-US"/>
        </w:rPr>
        <w:t>&gt;</w:t>
      </w:r>
    </w:p>
    <w:p w14:paraId="18D3949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&lt;Style </w:t>
      </w:r>
      <w:proofErr w:type="spellStart"/>
      <w:r w:rsidRPr="002F27C7">
        <w:rPr>
          <w:lang w:val="en-US"/>
        </w:rPr>
        <w:t>TargetType</w:t>
      </w:r>
      <w:proofErr w:type="spellEnd"/>
      <w:r w:rsidRPr="002F27C7">
        <w:rPr>
          <w:lang w:val="en-US"/>
        </w:rPr>
        <w:t>="</w:t>
      </w:r>
      <w:proofErr w:type="spellStart"/>
      <w:r w:rsidRPr="002F27C7">
        <w:rPr>
          <w:lang w:val="en-US"/>
        </w:rPr>
        <w:t>DataGridCell</w:t>
      </w:r>
      <w:proofErr w:type="spellEnd"/>
      <w:r w:rsidRPr="002F27C7">
        <w:rPr>
          <w:lang w:val="en-US"/>
        </w:rPr>
        <w:t xml:space="preserve">" </w:t>
      </w:r>
      <w:proofErr w:type="spellStart"/>
      <w:r w:rsidRPr="002F27C7">
        <w:rPr>
          <w:lang w:val="en-US"/>
        </w:rPr>
        <w:t>BasedOn</w:t>
      </w:r>
      <w:proofErr w:type="spellEnd"/>
      <w:r w:rsidRPr="002F27C7">
        <w:rPr>
          <w:lang w:val="en-US"/>
        </w:rPr>
        <w:t>="{</w:t>
      </w:r>
      <w:proofErr w:type="spellStart"/>
      <w:r w:rsidRPr="002F27C7">
        <w:rPr>
          <w:lang w:val="en-US"/>
        </w:rPr>
        <w:t>StaticResource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MtsDataGridCell</w:t>
      </w:r>
      <w:proofErr w:type="spellEnd"/>
      <w:r w:rsidRPr="002F27C7">
        <w:rPr>
          <w:lang w:val="en-US"/>
        </w:rPr>
        <w:t>}"&gt;</w:t>
      </w:r>
    </w:p>
    <w:p w14:paraId="07F7172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</w:t>
      </w:r>
      <w:proofErr w:type="spellStart"/>
      <w:r w:rsidRPr="002F27C7">
        <w:rPr>
          <w:lang w:val="en-US"/>
        </w:rPr>
        <w:t>HorizontalAlignment</w:t>
      </w:r>
      <w:proofErr w:type="spellEnd"/>
      <w:r w:rsidRPr="002F27C7">
        <w:rPr>
          <w:lang w:val="en-US"/>
        </w:rPr>
        <w:t>" Value="Stretch"/&gt;</w:t>
      </w:r>
    </w:p>
    <w:p w14:paraId="2D410266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</w:t>
      </w:r>
      <w:proofErr w:type="spellStart"/>
      <w:r w:rsidRPr="002F27C7">
        <w:rPr>
          <w:lang w:val="en-US"/>
        </w:rPr>
        <w:t>VerticalAlignment</w:t>
      </w:r>
      <w:proofErr w:type="spellEnd"/>
      <w:r w:rsidRPr="002F27C7">
        <w:rPr>
          <w:lang w:val="en-US"/>
        </w:rPr>
        <w:t>" Value="Stretch"/&gt;</w:t>
      </w:r>
    </w:p>
    <w:p w14:paraId="3205CFDB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Property="Padding" Value="0"/&gt;</w:t>
      </w:r>
    </w:p>
    <w:p w14:paraId="2403E55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    &lt;Setter Property="</w:t>
      </w:r>
      <w:proofErr w:type="spellStart"/>
      <w:r w:rsidRPr="002F27C7">
        <w:rPr>
          <w:lang w:val="en-US"/>
        </w:rPr>
        <w:t>BorderThickness</w:t>
      </w:r>
      <w:proofErr w:type="spellEnd"/>
      <w:r w:rsidRPr="002F27C7">
        <w:rPr>
          <w:lang w:val="en-US"/>
        </w:rPr>
        <w:t>" Value="0"/&gt;</w:t>
      </w:r>
    </w:p>
    <w:p w14:paraId="448314B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    &lt;/Style&gt;</w:t>
      </w:r>
    </w:p>
    <w:p w14:paraId="73BDF0CA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    &lt;/</w:t>
      </w:r>
      <w:proofErr w:type="spellStart"/>
      <w:r w:rsidRPr="002F27C7">
        <w:rPr>
          <w:lang w:val="en-US"/>
        </w:rPr>
        <w:t>DataGridTextColumn.CellStyle</w:t>
      </w:r>
      <w:proofErr w:type="spellEnd"/>
      <w:r w:rsidRPr="002F27C7">
        <w:rPr>
          <w:lang w:val="en-US"/>
        </w:rPr>
        <w:t>&gt;</w:t>
      </w:r>
    </w:p>
    <w:p w14:paraId="58CB667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    &lt;/</w:t>
      </w:r>
      <w:proofErr w:type="spellStart"/>
      <w:r w:rsidRPr="002F27C7">
        <w:rPr>
          <w:lang w:val="en-US"/>
        </w:rPr>
        <w:t>DataGridTextColumn</w:t>
      </w:r>
      <w:proofErr w:type="spellEnd"/>
      <w:r w:rsidRPr="002F27C7">
        <w:rPr>
          <w:lang w:val="en-US"/>
        </w:rPr>
        <w:t>&gt;</w:t>
      </w:r>
    </w:p>
    <w:p w14:paraId="0E26275E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    &lt;/</w:t>
      </w:r>
      <w:proofErr w:type="spellStart"/>
      <w:r w:rsidRPr="002F27C7">
        <w:rPr>
          <w:lang w:val="en-US"/>
        </w:rPr>
        <w:t>DataGrid.Columns</w:t>
      </w:r>
      <w:proofErr w:type="spellEnd"/>
      <w:r w:rsidRPr="002F27C7">
        <w:rPr>
          <w:lang w:val="en-US"/>
        </w:rPr>
        <w:t>&gt;</w:t>
      </w:r>
    </w:p>
    <w:p w14:paraId="68C0EF9A" w14:textId="77777777" w:rsidR="002F27C7" w:rsidRDefault="002F27C7" w:rsidP="002F27C7">
      <w:pPr>
        <w:pStyle w:val="aff0"/>
      </w:pPr>
      <w:r w:rsidRPr="002F27C7">
        <w:rPr>
          <w:lang w:val="en-US"/>
        </w:rPr>
        <w:t xml:space="preserve">    </w:t>
      </w:r>
      <w:r>
        <w:t>&lt;/</w:t>
      </w:r>
      <w:proofErr w:type="spellStart"/>
      <w:r>
        <w:t>DataGrid</w:t>
      </w:r>
      <w:proofErr w:type="spellEnd"/>
      <w:r>
        <w:t>&gt;</w:t>
      </w:r>
    </w:p>
    <w:p w14:paraId="618174F4" w14:textId="4CB4D876" w:rsidR="007C0029" w:rsidRPr="00121600" w:rsidRDefault="002F27C7" w:rsidP="002F27C7">
      <w:pPr>
        <w:pStyle w:val="aff0"/>
      </w:pPr>
      <w:r>
        <w:t>&lt;/</w:t>
      </w:r>
      <w:proofErr w:type="spellStart"/>
      <w:r>
        <w:t>Border</w:t>
      </w:r>
      <w:proofErr w:type="spellEnd"/>
      <w:r>
        <w:t>&gt;</w:t>
      </w:r>
    </w:p>
    <w:p w14:paraId="74476219" w14:textId="643E191F" w:rsidR="008D6D25" w:rsidRDefault="008D6D25" w:rsidP="008D6D25">
      <w:pPr>
        <w:pStyle w:val="2"/>
      </w:pPr>
      <w:r>
        <w:lastRenderedPageBreak/>
        <w:t>Разграничение прав доступа пользователей</w:t>
      </w:r>
    </w:p>
    <w:p w14:paraId="52DB94CF" w14:textId="140963A7" w:rsidR="006F6223" w:rsidRDefault="006F6223" w:rsidP="007C0029">
      <w:pPr>
        <w:pStyle w:val="a3"/>
      </w:pPr>
      <w:r>
        <w:t xml:space="preserve">Для разграничения прав доступа создана таблица </w:t>
      </w:r>
      <w:r>
        <w:rPr>
          <w:lang w:val="en-US"/>
        </w:rPr>
        <w:t>Employee</w:t>
      </w:r>
      <w:r>
        <w:t>, в которой хранится информация о сотрудниках</w:t>
      </w:r>
      <w:r w:rsidR="00CD5468">
        <w:t xml:space="preserve">, включая их логин и пароль. Код модели </w:t>
      </w:r>
      <w:r w:rsidR="002F27C7">
        <w:t>сотрудника</w:t>
      </w:r>
      <w:r w:rsidR="00CD5468">
        <w:t xml:space="preserve"> представлен листингом 3.</w:t>
      </w:r>
    </w:p>
    <w:p w14:paraId="739F33AF" w14:textId="5E07BE30" w:rsidR="002F27C7" w:rsidRDefault="002F27C7" w:rsidP="002F27C7">
      <w:pPr>
        <w:pStyle w:val="aff2"/>
      </w:pPr>
      <w:r>
        <w:t>Листинг 3 – Код модели сотрудника</w:t>
      </w:r>
    </w:p>
    <w:p w14:paraId="0FC797F4" w14:textId="233420B4" w:rsidR="00E0234C" w:rsidRPr="00E0234C" w:rsidRDefault="00E0234C" w:rsidP="002F27C7">
      <w:pPr>
        <w:pStyle w:val="aff0"/>
      </w:pPr>
      <w:r>
        <w:t xml:space="preserve">//класс модели </w:t>
      </w:r>
      <w:r>
        <w:rPr>
          <w:lang w:val="en-US"/>
        </w:rPr>
        <w:t>Employee</w:t>
      </w:r>
    </w:p>
    <w:p w14:paraId="107781FD" w14:textId="5DAEA39D" w:rsidR="002F27C7" w:rsidRPr="00E0234C" w:rsidRDefault="002F27C7" w:rsidP="002F27C7">
      <w:pPr>
        <w:pStyle w:val="aff0"/>
      </w:pPr>
      <w:r w:rsidRPr="002F27C7">
        <w:rPr>
          <w:lang w:val="en-US"/>
        </w:rPr>
        <w:t>public</w:t>
      </w:r>
      <w:r w:rsidRPr="00E0234C">
        <w:t xml:space="preserve"> </w:t>
      </w:r>
      <w:r w:rsidRPr="002F27C7">
        <w:rPr>
          <w:lang w:val="en-US"/>
        </w:rPr>
        <w:t>partial</w:t>
      </w:r>
      <w:r w:rsidRPr="00E0234C">
        <w:t xml:space="preserve"> </w:t>
      </w:r>
      <w:r w:rsidRPr="002F27C7">
        <w:rPr>
          <w:lang w:val="en-US"/>
        </w:rPr>
        <w:t>class</w:t>
      </w:r>
      <w:r w:rsidRPr="00E0234C">
        <w:t xml:space="preserve"> </w:t>
      </w:r>
      <w:r w:rsidRPr="002F27C7">
        <w:rPr>
          <w:lang w:val="en-US"/>
        </w:rPr>
        <w:t>Employee</w:t>
      </w:r>
    </w:p>
    <w:p w14:paraId="53C28ACB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>{</w:t>
      </w:r>
    </w:p>
    <w:p w14:paraId="69537D50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</w:t>
      </w:r>
      <w:proofErr w:type="spellStart"/>
      <w:r w:rsidRPr="002F27C7">
        <w:rPr>
          <w:lang w:val="en-US"/>
        </w:rPr>
        <w:t>int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EmployeeId</w:t>
      </w:r>
      <w:proofErr w:type="spellEnd"/>
      <w:r w:rsidRPr="002F27C7">
        <w:rPr>
          <w:lang w:val="en-US"/>
        </w:rPr>
        <w:t xml:space="preserve">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</w:t>
      </w:r>
    </w:p>
    <w:p w14:paraId="42FB51A9" w14:textId="77777777" w:rsidR="002F27C7" w:rsidRPr="002F27C7" w:rsidRDefault="002F27C7" w:rsidP="002F27C7">
      <w:pPr>
        <w:pStyle w:val="aff0"/>
        <w:rPr>
          <w:lang w:val="en-US"/>
        </w:rPr>
      </w:pPr>
    </w:p>
    <w:p w14:paraId="3E7893F1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string Surname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 = null!;</w:t>
      </w:r>
    </w:p>
    <w:p w14:paraId="32D04C55" w14:textId="77777777" w:rsidR="002F27C7" w:rsidRPr="002F27C7" w:rsidRDefault="002F27C7" w:rsidP="002F27C7">
      <w:pPr>
        <w:pStyle w:val="aff0"/>
        <w:rPr>
          <w:lang w:val="en-US"/>
        </w:rPr>
      </w:pPr>
    </w:p>
    <w:p w14:paraId="7C0D332A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string Name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 = null!;</w:t>
      </w:r>
    </w:p>
    <w:p w14:paraId="2170CDBE" w14:textId="77777777" w:rsidR="002F27C7" w:rsidRPr="002F27C7" w:rsidRDefault="002F27C7" w:rsidP="002F27C7">
      <w:pPr>
        <w:pStyle w:val="aff0"/>
        <w:rPr>
          <w:lang w:val="en-US"/>
        </w:rPr>
      </w:pPr>
    </w:p>
    <w:p w14:paraId="7F91B2AF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string? Patronymic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</w:t>
      </w:r>
    </w:p>
    <w:p w14:paraId="1380DA6A" w14:textId="77777777" w:rsidR="002F27C7" w:rsidRPr="002F27C7" w:rsidRDefault="002F27C7" w:rsidP="002F27C7">
      <w:pPr>
        <w:pStyle w:val="aff0"/>
        <w:rPr>
          <w:lang w:val="en-US"/>
        </w:rPr>
      </w:pPr>
    </w:p>
    <w:p w14:paraId="5147CB48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string Login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 = null!;</w:t>
      </w:r>
    </w:p>
    <w:p w14:paraId="4A4E5A87" w14:textId="77777777" w:rsidR="002F27C7" w:rsidRPr="002F27C7" w:rsidRDefault="002F27C7" w:rsidP="002F27C7">
      <w:pPr>
        <w:pStyle w:val="aff0"/>
        <w:rPr>
          <w:lang w:val="en-US"/>
        </w:rPr>
      </w:pPr>
    </w:p>
    <w:p w14:paraId="3AF3D0E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string Password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 = null!;</w:t>
      </w:r>
    </w:p>
    <w:p w14:paraId="36A2CC72" w14:textId="77777777" w:rsidR="002F27C7" w:rsidRPr="002F27C7" w:rsidRDefault="002F27C7" w:rsidP="002F27C7">
      <w:pPr>
        <w:pStyle w:val="aff0"/>
        <w:rPr>
          <w:lang w:val="en-US"/>
        </w:rPr>
      </w:pPr>
    </w:p>
    <w:p w14:paraId="1E89FBAC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string? Email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</w:t>
      </w:r>
    </w:p>
    <w:p w14:paraId="2E88A930" w14:textId="77777777" w:rsidR="002F27C7" w:rsidRPr="002F27C7" w:rsidRDefault="002F27C7" w:rsidP="002F27C7">
      <w:pPr>
        <w:pStyle w:val="aff0"/>
        <w:rPr>
          <w:lang w:val="en-US"/>
        </w:rPr>
      </w:pPr>
    </w:p>
    <w:p w14:paraId="4BCF56A7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</w:t>
      </w:r>
      <w:proofErr w:type="spellStart"/>
      <w:r w:rsidRPr="002F27C7">
        <w:rPr>
          <w:lang w:val="en-US"/>
        </w:rPr>
        <w:t>ulong</w:t>
      </w:r>
      <w:proofErr w:type="spellEnd"/>
      <w:r w:rsidRPr="002F27C7">
        <w:rPr>
          <w:lang w:val="en-US"/>
        </w:rPr>
        <w:t xml:space="preserve"> </w:t>
      </w:r>
      <w:proofErr w:type="spellStart"/>
      <w:r w:rsidRPr="002F27C7">
        <w:rPr>
          <w:lang w:val="en-US"/>
        </w:rPr>
        <w:t>IsActive</w:t>
      </w:r>
      <w:proofErr w:type="spellEnd"/>
      <w:r w:rsidRPr="002F27C7">
        <w:rPr>
          <w:lang w:val="en-US"/>
        </w:rPr>
        <w:t xml:space="preserve">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</w:t>
      </w:r>
    </w:p>
    <w:p w14:paraId="6C3C11B1" w14:textId="77777777" w:rsidR="002F27C7" w:rsidRPr="002F27C7" w:rsidRDefault="002F27C7" w:rsidP="002F27C7">
      <w:pPr>
        <w:pStyle w:val="aff0"/>
        <w:rPr>
          <w:lang w:val="en-US"/>
        </w:rPr>
      </w:pPr>
    </w:p>
    <w:p w14:paraId="577FA90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int? </w:t>
      </w:r>
      <w:proofErr w:type="spellStart"/>
      <w:r w:rsidRPr="002F27C7">
        <w:rPr>
          <w:lang w:val="en-US"/>
        </w:rPr>
        <w:t>RoleId</w:t>
      </w:r>
      <w:proofErr w:type="spellEnd"/>
      <w:r w:rsidRPr="002F27C7">
        <w:rPr>
          <w:lang w:val="en-US"/>
        </w:rPr>
        <w:t xml:space="preserve">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</w:t>
      </w:r>
    </w:p>
    <w:p w14:paraId="5783BFB7" w14:textId="77777777" w:rsidR="002F27C7" w:rsidRPr="002F27C7" w:rsidRDefault="002F27C7" w:rsidP="002F27C7">
      <w:pPr>
        <w:pStyle w:val="aff0"/>
        <w:rPr>
          <w:lang w:val="en-US"/>
        </w:rPr>
      </w:pPr>
    </w:p>
    <w:p w14:paraId="745EB155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virtual </w:t>
      </w:r>
      <w:proofErr w:type="spellStart"/>
      <w:r w:rsidRPr="002F27C7">
        <w:rPr>
          <w:lang w:val="en-US"/>
        </w:rPr>
        <w:t>ICollection</w:t>
      </w:r>
      <w:proofErr w:type="spellEnd"/>
      <w:r w:rsidRPr="002F27C7">
        <w:rPr>
          <w:lang w:val="en-US"/>
        </w:rPr>
        <w:t xml:space="preserve">&lt;Call&gt; Calls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 = new List&lt;Call&gt;();</w:t>
      </w:r>
    </w:p>
    <w:p w14:paraId="6FC6129F" w14:textId="77777777" w:rsidR="002F27C7" w:rsidRPr="002F27C7" w:rsidRDefault="002F27C7" w:rsidP="002F27C7">
      <w:pPr>
        <w:pStyle w:val="aff0"/>
        <w:rPr>
          <w:lang w:val="en-US"/>
        </w:rPr>
      </w:pPr>
    </w:p>
    <w:p w14:paraId="1CC54AA3" w14:textId="77777777" w:rsidR="002F27C7" w:rsidRPr="002F27C7" w:rsidRDefault="002F27C7" w:rsidP="002F27C7">
      <w:pPr>
        <w:pStyle w:val="aff0"/>
        <w:rPr>
          <w:lang w:val="en-US"/>
        </w:rPr>
      </w:pPr>
      <w:r w:rsidRPr="002F27C7">
        <w:rPr>
          <w:lang w:val="en-US"/>
        </w:rPr>
        <w:t xml:space="preserve">    public virtual Role? Role </w:t>
      </w:r>
      <w:proofErr w:type="gramStart"/>
      <w:r w:rsidRPr="002F27C7">
        <w:rPr>
          <w:lang w:val="en-US"/>
        </w:rPr>
        <w:t>{ get</w:t>
      </w:r>
      <w:proofErr w:type="gramEnd"/>
      <w:r w:rsidRPr="002F27C7">
        <w:rPr>
          <w:lang w:val="en-US"/>
        </w:rPr>
        <w:t>; set; }</w:t>
      </w:r>
    </w:p>
    <w:p w14:paraId="1AEF268D" w14:textId="57CCFFD8" w:rsidR="002F27C7" w:rsidRPr="00CD5468" w:rsidRDefault="002F27C7" w:rsidP="002F27C7">
      <w:pPr>
        <w:pStyle w:val="aff0"/>
      </w:pPr>
      <w:r>
        <w:t>}</w:t>
      </w:r>
    </w:p>
    <w:p w14:paraId="3D56B66B" w14:textId="4EA6FCDF" w:rsidR="007C0029" w:rsidRDefault="007C0029" w:rsidP="007C0029">
      <w:pPr>
        <w:pStyle w:val="a3"/>
      </w:pPr>
      <w:r>
        <w:t xml:space="preserve">Для </w:t>
      </w:r>
      <w:r w:rsidR="002F4F73">
        <w:t>авторизации пользователя</w:t>
      </w:r>
      <w:r>
        <w:t xml:space="preserve"> </w:t>
      </w:r>
      <w:r w:rsidR="002F4F73">
        <w:t xml:space="preserve">в контроллере </w:t>
      </w:r>
      <w:proofErr w:type="spellStart"/>
      <w:r w:rsidR="002F4F73">
        <w:rPr>
          <w:lang w:val="en-US"/>
        </w:rPr>
        <w:t>AuthController</w:t>
      </w:r>
      <w:proofErr w:type="spellEnd"/>
      <w:r w:rsidR="002F4F73" w:rsidRPr="00121500">
        <w:t xml:space="preserve"> </w:t>
      </w:r>
      <w:r w:rsidR="002F4F73">
        <w:t xml:space="preserve">создан метод </w:t>
      </w:r>
      <w:proofErr w:type="spellStart"/>
      <w:r w:rsidR="002F4F73" w:rsidRPr="00121500">
        <w:t>Login</w:t>
      </w:r>
      <w:proofErr w:type="spellEnd"/>
      <w:r>
        <w:t xml:space="preserve">. Код </w:t>
      </w:r>
      <w:r w:rsidR="002F27C7">
        <w:t>метода авторизации</w:t>
      </w:r>
      <w:r>
        <w:t xml:space="preserve"> представлен листингом </w:t>
      </w:r>
      <w:r w:rsidR="002F27C7">
        <w:t>4</w:t>
      </w:r>
      <w:r>
        <w:t>.</w:t>
      </w:r>
    </w:p>
    <w:p w14:paraId="19280A8C" w14:textId="66198E6B" w:rsidR="007C0029" w:rsidRPr="002F4F73" w:rsidRDefault="007C0029" w:rsidP="007C0029">
      <w:pPr>
        <w:pStyle w:val="aff2"/>
      </w:pPr>
      <w:r>
        <w:t xml:space="preserve">Листинг </w:t>
      </w:r>
      <w:r w:rsidR="002F27C7">
        <w:t>4</w:t>
      </w:r>
      <w:r>
        <w:t xml:space="preserve"> – Код </w:t>
      </w:r>
      <w:r w:rsidR="002F4F73">
        <w:t xml:space="preserve">метода </w:t>
      </w:r>
      <w:r w:rsidR="002F4F73">
        <w:rPr>
          <w:lang w:val="en-US"/>
        </w:rPr>
        <w:t>Login</w:t>
      </w:r>
    </w:p>
    <w:p w14:paraId="19DDCF0E" w14:textId="6F646346" w:rsidR="002F4F73" w:rsidRPr="002F4F73" w:rsidRDefault="002F4F73" w:rsidP="002F4F73">
      <w:pPr>
        <w:pStyle w:val="aff0"/>
      </w:pPr>
      <w:r>
        <w:t>//Метод авторизации пользователя</w:t>
      </w:r>
    </w:p>
    <w:p w14:paraId="746B947B" w14:textId="118797F8" w:rsidR="002F4F73" w:rsidRPr="00E0234C" w:rsidRDefault="002F4F73" w:rsidP="002F4F73">
      <w:pPr>
        <w:pStyle w:val="aff0"/>
        <w:rPr>
          <w:lang w:val="en-US"/>
        </w:rPr>
      </w:pPr>
      <w:r w:rsidRPr="00E0234C">
        <w:rPr>
          <w:lang w:val="en-US"/>
        </w:rPr>
        <w:t>[</w:t>
      </w:r>
      <w:proofErr w:type="spellStart"/>
      <w:r w:rsidRPr="002F4F73">
        <w:rPr>
          <w:lang w:val="en-US"/>
        </w:rPr>
        <w:t>HttpPost</w:t>
      </w:r>
      <w:proofErr w:type="spellEnd"/>
      <w:r w:rsidRPr="00E0234C">
        <w:rPr>
          <w:lang w:val="en-US"/>
        </w:rPr>
        <w:t>("</w:t>
      </w:r>
      <w:r w:rsidRPr="002F4F73">
        <w:rPr>
          <w:lang w:val="en-US"/>
        </w:rPr>
        <w:t>login</w:t>
      </w:r>
      <w:r w:rsidRPr="00E0234C">
        <w:rPr>
          <w:lang w:val="en-US"/>
        </w:rPr>
        <w:t>")]</w:t>
      </w:r>
    </w:p>
    <w:p w14:paraId="5E2C2878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lastRenderedPageBreak/>
        <w:t xml:space="preserve">public </w:t>
      </w:r>
      <w:proofErr w:type="spellStart"/>
      <w:r w:rsidRPr="002F4F73">
        <w:rPr>
          <w:lang w:val="en-US"/>
        </w:rPr>
        <w:t>async</w:t>
      </w:r>
      <w:proofErr w:type="spellEnd"/>
      <w:r w:rsidRPr="002F4F73">
        <w:rPr>
          <w:lang w:val="en-US"/>
        </w:rPr>
        <w:t xml:space="preserve"> Task&lt;</w:t>
      </w:r>
      <w:proofErr w:type="spellStart"/>
      <w:r w:rsidRPr="002F4F73">
        <w:rPr>
          <w:lang w:val="en-US"/>
        </w:rPr>
        <w:t>ActionResult</w:t>
      </w:r>
      <w:proofErr w:type="spellEnd"/>
      <w:r w:rsidRPr="002F4F73">
        <w:rPr>
          <w:lang w:val="en-US"/>
        </w:rPr>
        <w:t>&lt;Employee&gt;&gt; Login([</w:t>
      </w:r>
      <w:proofErr w:type="spellStart"/>
      <w:r w:rsidRPr="002F4F73">
        <w:rPr>
          <w:lang w:val="en-US"/>
        </w:rPr>
        <w:t>FromBody</w:t>
      </w:r>
      <w:proofErr w:type="spellEnd"/>
      <w:r w:rsidRPr="002F4F73">
        <w:rPr>
          <w:lang w:val="en-US"/>
        </w:rPr>
        <w:t xml:space="preserve">] </w:t>
      </w:r>
      <w:proofErr w:type="spellStart"/>
      <w:r w:rsidRPr="002F4F73">
        <w:rPr>
          <w:lang w:val="en-US"/>
        </w:rPr>
        <w:t>LoginRequest</w:t>
      </w:r>
      <w:proofErr w:type="spellEnd"/>
      <w:r w:rsidRPr="002F4F73">
        <w:rPr>
          <w:lang w:val="en-US"/>
        </w:rPr>
        <w:t xml:space="preserve"> request)</w:t>
      </w:r>
    </w:p>
    <w:p w14:paraId="5F19721D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>{</w:t>
      </w:r>
    </w:p>
    <w:p w14:paraId="6E3B994D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if (request == null || </w:t>
      </w:r>
      <w:proofErr w:type="spellStart"/>
      <w:proofErr w:type="gramStart"/>
      <w:r w:rsidRPr="002F4F73">
        <w:rPr>
          <w:lang w:val="en-US"/>
        </w:rPr>
        <w:t>string.IsNullOrEmpty</w:t>
      </w:r>
      <w:proofErr w:type="spellEnd"/>
      <w:proofErr w:type="gramEnd"/>
      <w:r w:rsidRPr="002F4F73">
        <w:rPr>
          <w:lang w:val="en-US"/>
        </w:rPr>
        <w:t>(</w:t>
      </w:r>
      <w:proofErr w:type="spellStart"/>
      <w:r w:rsidRPr="002F4F73">
        <w:rPr>
          <w:lang w:val="en-US"/>
        </w:rPr>
        <w:t>request.Login</w:t>
      </w:r>
      <w:proofErr w:type="spellEnd"/>
      <w:r w:rsidRPr="002F4F73">
        <w:rPr>
          <w:lang w:val="en-US"/>
        </w:rPr>
        <w:t xml:space="preserve">) || </w:t>
      </w:r>
      <w:proofErr w:type="spellStart"/>
      <w:r w:rsidRPr="002F4F73">
        <w:rPr>
          <w:lang w:val="en-US"/>
        </w:rPr>
        <w:t>string.IsNullOrEmpty</w:t>
      </w:r>
      <w:proofErr w:type="spellEnd"/>
      <w:r w:rsidRPr="002F4F73">
        <w:rPr>
          <w:lang w:val="en-US"/>
        </w:rPr>
        <w:t>(</w:t>
      </w:r>
      <w:proofErr w:type="spellStart"/>
      <w:r w:rsidRPr="002F4F73">
        <w:rPr>
          <w:lang w:val="en-US"/>
        </w:rPr>
        <w:t>request.Password</w:t>
      </w:r>
      <w:proofErr w:type="spellEnd"/>
      <w:r w:rsidRPr="002F4F73">
        <w:rPr>
          <w:lang w:val="en-US"/>
        </w:rPr>
        <w:t>))</w:t>
      </w:r>
    </w:p>
    <w:p w14:paraId="7F7505D8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{</w:t>
      </w:r>
    </w:p>
    <w:p w14:paraId="476E3ECE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return </w:t>
      </w:r>
      <w:proofErr w:type="spellStart"/>
      <w:proofErr w:type="gramStart"/>
      <w:r w:rsidRPr="002F4F73">
        <w:rPr>
          <w:lang w:val="en-US"/>
        </w:rPr>
        <w:t>BadRequest</w:t>
      </w:r>
      <w:proofErr w:type="spellEnd"/>
      <w:r w:rsidRPr="002F4F73">
        <w:rPr>
          <w:lang w:val="en-US"/>
        </w:rPr>
        <w:t>(</w:t>
      </w:r>
      <w:proofErr w:type="gramEnd"/>
      <w:r w:rsidRPr="002F4F73">
        <w:rPr>
          <w:lang w:val="en-US"/>
        </w:rPr>
        <w:t>new { message = "</w:t>
      </w:r>
      <w:r>
        <w:t>Логин</w:t>
      </w:r>
      <w:r w:rsidRPr="002F4F73">
        <w:rPr>
          <w:lang w:val="en-US"/>
        </w:rPr>
        <w:t xml:space="preserve"> </w:t>
      </w:r>
      <w:r>
        <w:t>и</w:t>
      </w:r>
      <w:r w:rsidRPr="002F4F73">
        <w:rPr>
          <w:lang w:val="en-US"/>
        </w:rPr>
        <w:t xml:space="preserve"> </w:t>
      </w:r>
      <w:r>
        <w:t>пароль</w:t>
      </w:r>
      <w:r w:rsidRPr="002F4F73">
        <w:rPr>
          <w:lang w:val="en-US"/>
        </w:rPr>
        <w:t xml:space="preserve"> </w:t>
      </w:r>
      <w:r>
        <w:t>обязательны</w:t>
      </w:r>
      <w:r w:rsidRPr="002F4F73">
        <w:rPr>
          <w:lang w:val="en-US"/>
        </w:rPr>
        <w:t>" });</w:t>
      </w:r>
    </w:p>
    <w:p w14:paraId="6B6C511B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}</w:t>
      </w:r>
    </w:p>
    <w:p w14:paraId="357064B5" w14:textId="77777777" w:rsidR="002F4F73" w:rsidRPr="002F4F73" w:rsidRDefault="002F4F73" w:rsidP="002F4F73">
      <w:pPr>
        <w:pStyle w:val="aff0"/>
        <w:rPr>
          <w:lang w:val="en-US"/>
        </w:rPr>
      </w:pPr>
    </w:p>
    <w:p w14:paraId="33D43CCF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var employee = await _</w:t>
      </w:r>
      <w:proofErr w:type="spellStart"/>
      <w:proofErr w:type="gramStart"/>
      <w:r w:rsidRPr="002F4F73">
        <w:rPr>
          <w:lang w:val="en-US"/>
        </w:rPr>
        <w:t>context.Employees</w:t>
      </w:r>
      <w:proofErr w:type="spellEnd"/>
      <w:proofErr w:type="gramEnd"/>
    </w:p>
    <w:p w14:paraId="702DAEDB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gramStart"/>
      <w:r w:rsidRPr="002F4F73">
        <w:rPr>
          <w:lang w:val="en-US"/>
        </w:rPr>
        <w:t>.Include</w:t>
      </w:r>
      <w:proofErr w:type="gramEnd"/>
      <w:r w:rsidRPr="002F4F73">
        <w:rPr>
          <w:lang w:val="en-US"/>
        </w:rPr>
        <w:t xml:space="preserve">(e =&gt; </w:t>
      </w:r>
      <w:proofErr w:type="spellStart"/>
      <w:r w:rsidRPr="002F4F73">
        <w:rPr>
          <w:lang w:val="en-US"/>
        </w:rPr>
        <w:t>e.Role</w:t>
      </w:r>
      <w:proofErr w:type="spellEnd"/>
      <w:r w:rsidRPr="002F4F73">
        <w:rPr>
          <w:lang w:val="en-US"/>
        </w:rPr>
        <w:t>)</w:t>
      </w:r>
    </w:p>
    <w:p w14:paraId="239A09B6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gramStart"/>
      <w:r w:rsidRPr="002F4F73">
        <w:rPr>
          <w:lang w:val="en-US"/>
        </w:rPr>
        <w:t>.</w:t>
      </w:r>
      <w:proofErr w:type="spellStart"/>
      <w:r w:rsidRPr="002F4F73">
        <w:rPr>
          <w:lang w:val="en-US"/>
        </w:rPr>
        <w:t>FirstOrDefaultAsync</w:t>
      </w:r>
      <w:proofErr w:type="spellEnd"/>
      <w:proofErr w:type="gramEnd"/>
      <w:r w:rsidRPr="002F4F73">
        <w:rPr>
          <w:lang w:val="en-US"/>
        </w:rPr>
        <w:t xml:space="preserve">(e =&gt; </w:t>
      </w:r>
      <w:proofErr w:type="spellStart"/>
      <w:r w:rsidRPr="002F4F73">
        <w:rPr>
          <w:lang w:val="en-US"/>
        </w:rPr>
        <w:t>e.Login</w:t>
      </w:r>
      <w:proofErr w:type="spellEnd"/>
      <w:r w:rsidRPr="002F4F73">
        <w:rPr>
          <w:lang w:val="en-US"/>
        </w:rPr>
        <w:t xml:space="preserve"> == </w:t>
      </w:r>
      <w:proofErr w:type="spellStart"/>
      <w:r w:rsidRPr="002F4F73">
        <w:rPr>
          <w:lang w:val="en-US"/>
        </w:rPr>
        <w:t>request.Login</w:t>
      </w:r>
      <w:proofErr w:type="spellEnd"/>
      <w:r w:rsidRPr="002F4F73">
        <w:rPr>
          <w:lang w:val="en-US"/>
        </w:rPr>
        <w:t xml:space="preserve"> &amp;&amp; </w:t>
      </w:r>
      <w:proofErr w:type="spellStart"/>
      <w:r w:rsidRPr="002F4F73">
        <w:rPr>
          <w:lang w:val="en-US"/>
        </w:rPr>
        <w:t>e.Password</w:t>
      </w:r>
      <w:proofErr w:type="spellEnd"/>
      <w:r w:rsidRPr="002F4F73">
        <w:rPr>
          <w:lang w:val="en-US"/>
        </w:rPr>
        <w:t xml:space="preserve"> == </w:t>
      </w:r>
      <w:proofErr w:type="spellStart"/>
      <w:r w:rsidRPr="002F4F73">
        <w:rPr>
          <w:lang w:val="en-US"/>
        </w:rPr>
        <w:t>request.Password</w:t>
      </w:r>
      <w:proofErr w:type="spellEnd"/>
      <w:r w:rsidRPr="002F4F73">
        <w:rPr>
          <w:lang w:val="en-US"/>
        </w:rPr>
        <w:t>);</w:t>
      </w:r>
    </w:p>
    <w:p w14:paraId="67735239" w14:textId="77777777" w:rsidR="002F4F73" w:rsidRPr="002F4F73" w:rsidRDefault="002F4F73" w:rsidP="002F4F73">
      <w:pPr>
        <w:pStyle w:val="aff0"/>
        <w:rPr>
          <w:lang w:val="en-US"/>
        </w:rPr>
      </w:pPr>
    </w:p>
    <w:p w14:paraId="4E263D02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if (employee == null)</w:t>
      </w:r>
    </w:p>
    <w:p w14:paraId="2BFF4993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{</w:t>
      </w:r>
    </w:p>
    <w:p w14:paraId="7BB649B1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return </w:t>
      </w:r>
      <w:proofErr w:type="gramStart"/>
      <w:r w:rsidRPr="002F4F73">
        <w:rPr>
          <w:lang w:val="en-US"/>
        </w:rPr>
        <w:t>Unauthorized(</w:t>
      </w:r>
      <w:proofErr w:type="gramEnd"/>
      <w:r w:rsidRPr="002F4F73">
        <w:rPr>
          <w:lang w:val="en-US"/>
        </w:rPr>
        <w:t>new { message = "</w:t>
      </w:r>
      <w:r>
        <w:t>Неверный</w:t>
      </w:r>
      <w:r w:rsidRPr="002F4F73">
        <w:rPr>
          <w:lang w:val="en-US"/>
        </w:rPr>
        <w:t xml:space="preserve"> </w:t>
      </w:r>
      <w:r>
        <w:t>логин</w:t>
      </w:r>
      <w:r w:rsidRPr="002F4F73">
        <w:rPr>
          <w:lang w:val="en-US"/>
        </w:rPr>
        <w:t xml:space="preserve"> </w:t>
      </w:r>
      <w:r>
        <w:t>или</w:t>
      </w:r>
      <w:r w:rsidRPr="002F4F73">
        <w:rPr>
          <w:lang w:val="en-US"/>
        </w:rPr>
        <w:t xml:space="preserve"> </w:t>
      </w:r>
      <w:r>
        <w:t>пароль</w:t>
      </w:r>
      <w:r w:rsidRPr="002F4F73">
        <w:rPr>
          <w:lang w:val="en-US"/>
        </w:rPr>
        <w:t>" });</w:t>
      </w:r>
    </w:p>
    <w:p w14:paraId="1B35FB79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}</w:t>
      </w:r>
    </w:p>
    <w:p w14:paraId="00FD014A" w14:textId="77777777" w:rsidR="002F4F73" w:rsidRPr="002F4F73" w:rsidRDefault="002F4F73" w:rsidP="002F4F73">
      <w:pPr>
        <w:pStyle w:val="aff0"/>
        <w:rPr>
          <w:lang w:val="en-US"/>
        </w:rPr>
      </w:pPr>
    </w:p>
    <w:p w14:paraId="05272D6F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var response = new</w:t>
      </w:r>
    </w:p>
    <w:p w14:paraId="4B069B9F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{</w:t>
      </w:r>
    </w:p>
    <w:p w14:paraId="578CECBF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spellStart"/>
      <w:proofErr w:type="gramStart"/>
      <w:r w:rsidRPr="002F4F73">
        <w:rPr>
          <w:lang w:val="en-US"/>
        </w:rPr>
        <w:t>employee.EmployeeId</w:t>
      </w:r>
      <w:proofErr w:type="spellEnd"/>
      <w:proofErr w:type="gramEnd"/>
      <w:r w:rsidRPr="002F4F73">
        <w:rPr>
          <w:lang w:val="en-US"/>
        </w:rPr>
        <w:t>,</w:t>
      </w:r>
    </w:p>
    <w:p w14:paraId="54634F00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spellStart"/>
      <w:proofErr w:type="gramStart"/>
      <w:r w:rsidRPr="002F4F73">
        <w:rPr>
          <w:lang w:val="en-US"/>
        </w:rPr>
        <w:t>employee.Surname</w:t>
      </w:r>
      <w:proofErr w:type="spellEnd"/>
      <w:proofErr w:type="gramEnd"/>
      <w:r w:rsidRPr="002F4F73">
        <w:rPr>
          <w:lang w:val="en-US"/>
        </w:rPr>
        <w:t>,</w:t>
      </w:r>
    </w:p>
    <w:p w14:paraId="00DA9742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spellStart"/>
      <w:proofErr w:type="gramStart"/>
      <w:r w:rsidRPr="002F4F73">
        <w:rPr>
          <w:lang w:val="en-US"/>
        </w:rPr>
        <w:t>employee.Name</w:t>
      </w:r>
      <w:proofErr w:type="spellEnd"/>
      <w:proofErr w:type="gramEnd"/>
      <w:r w:rsidRPr="002F4F73">
        <w:rPr>
          <w:lang w:val="en-US"/>
        </w:rPr>
        <w:t>,</w:t>
      </w:r>
    </w:p>
    <w:p w14:paraId="5CE973CD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spellStart"/>
      <w:proofErr w:type="gramStart"/>
      <w:r w:rsidRPr="002F4F73">
        <w:rPr>
          <w:lang w:val="en-US"/>
        </w:rPr>
        <w:t>employee.Patronymic</w:t>
      </w:r>
      <w:proofErr w:type="spellEnd"/>
      <w:proofErr w:type="gramEnd"/>
      <w:r w:rsidRPr="002F4F73">
        <w:rPr>
          <w:lang w:val="en-US"/>
        </w:rPr>
        <w:t>,</w:t>
      </w:r>
    </w:p>
    <w:p w14:paraId="030C5B7D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spellStart"/>
      <w:proofErr w:type="gramStart"/>
      <w:r w:rsidRPr="002F4F73">
        <w:rPr>
          <w:lang w:val="en-US"/>
        </w:rPr>
        <w:t>employee.Login</w:t>
      </w:r>
      <w:proofErr w:type="spellEnd"/>
      <w:proofErr w:type="gramEnd"/>
      <w:r w:rsidRPr="002F4F73">
        <w:rPr>
          <w:lang w:val="en-US"/>
        </w:rPr>
        <w:t>,</w:t>
      </w:r>
    </w:p>
    <w:p w14:paraId="0C1E8B74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spellStart"/>
      <w:proofErr w:type="gramStart"/>
      <w:r w:rsidRPr="002F4F73">
        <w:rPr>
          <w:lang w:val="en-US"/>
        </w:rPr>
        <w:t>employee.Email</w:t>
      </w:r>
      <w:proofErr w:type="spellEnd"/>
      <w:proofErr w:type="gramEnd"/>
      <w:r w:rsidRPr="002F4F73">
        <w:rPr>
          <w:lang w:val="en-US"/>
        </w:rPr>
        <w:t>,</w:t>
      </w:r>
    </w:p>
    <w:p w14:paraId="0AD887BC" w14:textId="77777777" w:rsidR="002F4F73" w:rsidRPr="002F4F73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    </w:t>
      </w:r>
      <w:proofErr w:type="spellStart"/>
      <w:proofErr w:type="gramStart"/>
      <w:r w:rsidRPr="002F4F73">
        <w:rPr>
          <w:lang w:val="en-US"/>
        </w:rPr>
        <w:t>employee.RoleId</w:t>
      </w:r>
      <w:proofErr w:type="spellEnd"/>
      <w:proofErr w:type="gramEnd"/>
    </w:p>
    <w:p w14:paraId="2FDBF04F" w14:textId="77777777" w:rsidR="002F4F73" w:rsidRPr="00E0234C" w:rsidRDefault="002F4F73" w:rsidP="002F4F73">
      <w:pPr>
        <w:pStyle w:val="aff0"/>
        <w:rPr>
          <w:lang w:val="en-US"/>
        </w:rPr>
      </w:pPr>
      <w:r w:rsidRPr="002F4F73">
        <w:rPr>
          <w:lang w:val="en-US"/>
        </w:rPr>
        <w:t xml:space="preserve">    </w:t>
      </w:r>
      <w:r w:rsidRPr="00E0234C">
        <w:rPr>
          <w:lang w:val="en-US"/>
        </w:rPr>
        <w:t>};</w:t>
      </w:r>
    </w:p>
    <w:p w14:paraId="239EDA0D" w14:textId="77777777" w:rsidR="002F4F73" w:rsidRPr="00E0234C" w:rsidRDefault="002F4F73" w:rsidP="002F4F73">
      <w:pPr>
        <w:pStyle w:val="aff0"/>
        <w:rPr>
          <w:lang w:val="en-US"/>
        </w:rPr>
      </w:pPr>
    </w:p>
    <w:p w14:paraId="201FDF05" w14:textId="77777777" w:rsidR="002F4F73" w:rsidRPr="00E0234C" w:rsidRDefault="002F4F73" w:rsidP="002F4F73">
      <w:pPr>
        <w:pStyle w:val="aff0"/>
        <w:rPr>
          <w:lang w:val="en-US"/>
        </w:rPr>
      </w:pPr>
      <w:r w:rsidRPr="00E0234C">
        <w:rPr>
          <w:lang w:val="en-US"/>
        </w:rPr>
        <w:t xml:space="preserve">    return Ok(response);</w:t>
      </w:r>
    </w:p>
    <w:p w14:paraId="082C9A8C" w14:textId="01BB826F" w:rsidR="002F4F73" w:rsidRDefault="002F4F73" w:rsidP="002F4F73">
      <w:pPr>
        <w:pStyle w:val="aff0"/>
      </w:pPr>
      <w:r>
        <w:t>}</w:t>
      </w:r>
    </w:p>
    <w:p w14:paraId="2C08BF11" w14:textId="2DB8422E" w:rsidR="00140157" w:rsidRDefault="00140157" w:rsidP="00140157">
      <w:pPr>
        <w:pStyle w:val="a3"/>
      </w:pPr>
      <w:r>
        <w:t xml:space="preserve">В окне отображения списка заявок для пользователя с ролью «Супервайзер» доступны кнопки «Сотрудники» и «Экспорт». Код реализации этой логики представлен листингом </w:t>
      </w:r>
      <w:r w:rsidR="002F27C7">
        <w:t>5.</w:t>
      </w:r>
    </w:p>
    <w:p w14:paraId="433F70D9" w14:textId="59905054" w:rsidR="00140157" w:rsidRPr="00140157" w:rsidRDefault="00140157" w:rsidP="00140157">
      <w:pPr>
        <w:pStyle w:val="aff2"/>
      </w:pPr>
      <w:r>
        <w:t>Листинг</w:t>
      </w:r>
      <w:r w:rsidRPr="00140157">
        <w:t xml:space="preserve"> </w:t>
      </w:r>
      <w:r w:rsidR="002F27C7">
        <w:t>5</w:t>
      </w:r>
      <w:r w:rsidRPr="00140157">
        <w:t xml:space="preserve"> –</w:t>
      </w:r>
      <w:r w:rsidR="006A2EAD" w:rsidRPr="006A2EAD">
        <w:t xml:space="preserve"> </w:t>
      </w:r>
      <w:r>
        <w:t>Код отображения кнопок «Сотрудники» и «Экспорт»</w:t>
      </w:r>
    </w:p>
    <w:p w14:paraId="2763B074" w14:textId="2DB95643" w:rsidR="00140157" w:rsidRPr="00140157" w:rsidRDefault="00140157" w:rsidP="00140157">
      <w:pPr>
        <w:pStyle w:val="aff0"/>
      </w:pPr>
      <w:r w:rsidRPr="00140157">
        <w:t>//</w:t>
      </w:r>
      <w:r>
        <w:t>Если</w:t>
      </w:r>
      <w:r w:rsidRPr="00140157">
        <w:t xml:space="preserve"> </w:t>
      </w:r>
      <w:r>
        <w:t>пользователь супервайзер, то отображаем кнопки</w:t>
      </w:r>
    </w:p>
    <w:p w14:paraId="36752397" w14:textId="77777777" w:rsidR="00140157" w:rsidRPr="00140157" w:rsidRDefault="00140157" w:rsidP="00140157">
      <w:pPr>
        <w:pStyle w:val="aff0"/>
      </w:pPr>
      <w:r w:rsidRPr="00140157">
        <w:rPr>
          <w:lang w:val="en-US"/>
        </w:rPr>
        <w:t>if</w:t>
      </w:r>
      <w:r w:rsidRPr="00140157">
        <w:t xml:space="preserve"> (_</w:t>
      </w:r>
      <w:proofErr w:type="spellStart"/>
      <w:r w:rsidRPr="00140157">
        <w:rPr>
          <w:lang w:val="en-US"/>
        </w:rPr>
        <w:t>isSupervisor</w:t>
      </w:r>
      <w:proofErr w:type="spellEnd"/>
      <w:r w:rsidRPr="00140157">
        <w:t>)</w:t>
      </w:r>
    </w:p>
    <w:p w14:paraId="46E31C57" w14:textId="77777777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>{</w:t>
      </w:r>
    </w:p>
    <w:p w14:paraId="035118CC" w14:textId="72625388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 xml:space="preserve">    </w:t>
      </w:r>
      <w:proofErr w:type="spellStart"/>
      <w:r w:rsidRPr="00140157">
        <w:rPr>
          <w:lang w:val="en-US"/>
        </w:rPr>
        <w:t>RoleText.Text</w:t>
      </w:r>
      <w:proofErr w:type="spellEnd"/>
      <w:r w:rsidRPr="00140157">
        <w:rPr>
          <w:lang w:val="en-US"/>
        </w:rPr>
        <w:t xml:space="preserve"> = "</w:t>
      </w:r>
      <w:proofErr w:type="spellStart"/>
      <w:r w:rsidRPr="00140157">
        <w:rPr>
          <w:lang w:val="en-US"/>
        </w:rPr>
        <w:t>Супервайзер</w:t>
      </w:r>
      <w:proofErr w:type="spellEnd"/>
      <w:r w:rsidRPr="00140157">
        <w:rPr>
          <w:lang w:val="en-US"/>
        </w:rPr>
        <w:t>";</w:t>
      </w:r>
    </w:p>
    <w:p w14:paraId="46FEBADB" w14:textId="07C6D83D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 xml:space="preserve">    </w:t>
      </w:r>
      <w:proofErr w:type="spellStart"/>
      <w:r w:rsidRPr="00140157">
        <w:rPr>
          <w:lang w:val="en-US"/>
        </w:rPr>
        <w:t>ExportButton.Visibility</w:t>
      </w:r>
      <w:proofErr w:type="spellEnd"/>
      <w:r w:rsidRPr="00140157">
        <w:rPr>
          <w:lang w:val="en-US"/>
        </w:rPr>
        <w:t xml:space="preserve"> = </w:t>
      </w:r>
      <w:proofErr w:type="spellStart"/>
      <w:r w:rsidRPr="00140157">
        <w:rPr>
          <w:lang w:val="en-US"/>
        </w:rPr>
        <w:t>Visibility.Visible</w:t>
      </w:r>
      <w:proofErr w:type="spellEnd"/>
      <w:r w:rsidRPr="00140157">
        <w:rPr>
          <w:lang w:val="en-US"/>
        </w:rPr>
        <w:t>;</w:t>
      </w:r>
    </w:p>
    <w:p w14:paraId="35534976" w14:textId="77777777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 xml:space="preserve">    </w:t>
      </w:r>
      <w:proofErr w:type="spellStart"/>
      <w:r w:rsidRPr="00140157">
        <w:rPr>
          <w:lang w:val="en-US"/>
        </w:rPr>
        <w:t>EmployeesButton.Visibility</w:t>
      </w:r>
      <w:proofErr w:type="spellEnd"/>
      <w:r w:rsidRPr="00140157">
        <w:rPr>
          <w:lang w:val="en-US"/>
        </w:rPr>
        <w:t xml:space="preserve"> = </w:t>
      </w:r>
      <w:proofErr w:type="spellStart"/>
      <w:r w:rsidRPr="00140157">
        <w:rPr>
          <w:lang w:val="en-US"/>
        </w:rPr>
        <w:t>Visibility.Visible</w:t>
      </w:r>
      <w:proofErr w:type="spellEnd"/>
      <w:r w:rsidRPr="00140157">
        <w:rPr>
          <w:lang w:val="en-US"/>
        </w:rPr>
        <w:t>;</w:t>
      </w:r>
    </w:p>
    <w:p w14:paraId="57360EE7" w14:textId="77777777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>}</w:t>
      </w:r>
    </w:p>
    <w:p w14:paraId="4FE6A85B" w14:textId="77777777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lastRenderedPageBreak/>
        <w:t>else</w:t>
      </w:r>
    </w:p>
    <w:p w14:paraId="5ED58F3C" w14:textId="77777777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>{</w:t>
      </w:r>
    </w:p>
    <w:p w14:paraId="41E4EB61" w14:textId="77777777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 xml:space="preserve">    </w:t>
      </w:r>
      <w:proofErr w:type="spellStart"/>
      <w:r w:rsidRPr="00140157">
        <w:rPr>
          <w:lang w:val="en-US"/>
        </w:rPr>
        <w:t>RoleText.Text</w:t>
      </w:r>
      <w:proofErr w:type="spellEnd"/>
      <w:r w:rsidRPr="00140157">
        <w:rPr>
          <w:lang w:val="en-US"/>
        </w:rPr>
        <w:t xml:space="preserve"> = "</w:t>
      </w:r>
      <w:proofErr w:type="spellStart"/>
      <w:r w:rsidRPr="00140157">
        <w:rPr>
          <w:lang w:val="en-US"/>
        </w:rPr>
        <w:t>Оператор</w:t>
      </w:r>
      <w:proofErr w:type="spellEnd"/>
      <w:r w:rsidRPr="00140157">
        <w:rPr>
          <w:lang w:val="en-US"/>
        </w:rPr>
        <w:t>";</w:t>
      </w:r>
    </w:p>
    <w:p w14:paraId="0626C860" w14:textId="77777777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 xml:space="preserve">    </w:t>
      </w:r>
      <w:proofErr w:type="spellStart"/>
      <w:r w:rsidRPr="00140157">
        <w:rPr>
          <w:lang w:val="en-US"/>
        </w:rPr>
        <w:t>ModeText.Text</w:t>
      </w:r>
      <w:proofErr w:type="spellEnd"/>
      <w:r w:rsidRPr="00140157">
        <w:rPr>
          <w:lang w:val="en-US"/>
        </w:rPr>
        <w:t xml:space="preserve"> = "</w:t>
      </w:r>
      <w:r w:rsidRPr="00140157">
        <w:rPr>
          <w:rFonts w:ascii="Segoe UI Emoji" w:hAnsi="Segoe UI Emoji" w:cs="Segoe UI Emoji"/>
          <w:lang w:val="en-US"/>
        </w:rPr>
        <w:t>📞</w:t>
      </w:r>
      <w:r w:rsidRPr="00140157">
        <w:rPr>
          <w:lang w:val="en-US"/>
        </w:rPr>
        <w:t xml:space="preserve"> </w:t>
      </w:r>
      <w:proofErr w:type="spellStart"/>
      <w:r w:rsidRPr="00140157">
        <w:rPr>
          <w:lang w:val="en-US"/>
        </w:rPr>
        <w:t>Мои</w:t>
      </w:r>
      <w:proofErr w:type="spellEnd"/>
      <w:r w:rsidRPr="00140157">
        <w:rPr>
          <w:lang w:val="en-US"/>
        </w:rPr>
        <w:t xml:space="preserve"> </w:t>
      </w:r>
      <w:proofErr w:type="spellStart"/>
      <w:r w:rsidRPr="00140157">
        <w:rPr>
          <w:lang w:val="en-US"/>
        </w:rPr>
        <w:t>заявки</w:t>
      </w:r>
      <w:proofErr w:type="spellEnd"/>
      <w:r w:rsidRPr="00140157">
        <w:rPr>
          <w:lang w:val="en-US"/>
        </w:rPr>
        <w:t>";</w:t>
      </w:r>
    </w:p>
    <w:p w14:paraId="05A7FE0E" w14:textId="18E1C014" w:rsidR="00140157" w:rsidRPr="00140157" w:rsidRDefault="00140157" w:rsidP="00140157">
      <w:pPr>
        <w:pStyle w:val="aff0"/>
        <w:rPr>
          <w:lang w:val="en-US"/>
        </w:rPr>
      </w:pPr>
      <w:r w:rsidRPr="00140157">
        <w:rPr>
          <w:lang w:val="en-US"/>
        </w:rPr>
        <w:t>}</w:t>
      </w:r>
    </w:p>
    <w:p w14:paraId="7EEAEBF9" w14:textId="64D4E717" w:rsidR="008D6D25" w:rsidRDefault="008D6D25" w:rsidP="008D6D25">
      <w:pPr>
        <w:pStyle w:val="2"/>
      </w:pPr>
      <w:r>
        <w:t>Экспорт и импорт данных</w:t>
      </w:r>
    </w:p>
    <w:p w14:paraId="3151743E" w14:textId="122EB3ED" w:rsidR="006F6223" w:rsidRDefault="00193A8C" w:rsidP="002F27C7">
      <w:pPr>
        <w:pStyle w:val="a3"/>
      </w:pPr>
      <w:r>
        <w:t xml:space="preserve">В приложении реализован экспорт </w:t>
      </w:r>
      <w:r w:rsidR="00121600">
        <w:t xml:space="preserve">информации по оформленным заявкам в формате </w:t>
      </w:r>
      <w:r w:rsidR="00853693">
        <w:rPr>
          <w:lang w:val="en-US"/>
        </w:rPr>
        <w:t>csv</w:t>
      </w:r>
      <w:r w:rsidR="00121600">
        <w:t xml:space="preserve">. Код для формирования </w:t>
      </w:r>
      <w:r w:rsidR="00853693">
        <w:rPr>
          <w:lang w:val="en-US"/>
        </w:rPr>
        <w:t>csv</w:t>
      </w:r>
      <w:r w:rsidR="00853693">
        <w:t xml:space="preserve"> </w:t>
      </w:r>
      <w:r w:rsidR="00121600">
        <w:t xml:space="preserve">файла представлен в листинге </w:t>
      </w:r>
      <w:r w:rsidR="002F27C7">
        <w:t>6</w:t>
      </w:r>
      <w:r w:rsidR="0004582F">
        <w:t>.</w:t>
      </w:r>
    </w:p>
    <w:p w14:paraId="338F61BB" w14:textId="00FA0216" w:rsidR="002A7470" w:rsidRPr="00F36BE5" w:rsidRDefault="002A7470" w:rsidP="002A7470">
      <w:pPr>
        <w:pStyle w:val="aff2"/>
      </w:pPr>
      <w:r>
        <w:t xml:space="preserve">Листинг </w:t>
      </w:r>
      <w:r w:rsidR="002F27C7">
        <w:t>6</w:t>
      </w:r>
      <w:r w:rsidRPr="00121500">
        <w:t xml:space="preserve"> </w:t>
      </w:r>
      <w:r>
        <w:t xml:space="preserve">– Код </w:t>
      </w:r>
      <w:r w:rsidR="00F0203C">
        <w:t xml:space="preserve">метода </w:t>
      </w:r>
      <w:proofErr w:type="spellStart"/>
      <w:r w:rsidR="00F0203C">
        <w:rPr>
          <w:lang w:val="en-US"/>
        </w:rPr>
        <w:t>ExportToCsv</w:t>
      </w:r>
      <w:proofErr w:type="spellEnd"/>
    </w:p>
    <w:p w14:paraId="17F7798E" w14:textId="2FCA3CBE" w:rsidR="00F0203C" w:rsidRPr="00F0203C" w:rsidRDefault="00F0203C" w:rsidP="00F0203C">
      <w:pPr>
        <w:pStyle w:val="aff0"/>
      </w:pPr>
      <w:r w:rsidRPr="00F0203C">
        <w:t>//</w:t>
      </w:r>
      <w:r>
        <w:t xml:space="preserve">Код создания отчета в формате </w:t>
      </w:r>
      <w:r>
        <w:rPr>
          <w:lang w:val="en-US"/>
        </w:rPr>
        <w:t>csv</w:t>
      </w:r>
    </w:p>
    <w:p w14:paraId="24B65F91" w14:textId="3CD023BA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private </w:t>
      </w:r>
      <w:proofErr w:type="spellStart"/>
      <w:r w:rsidRPr="00F0203C">
        <w:rPr>
          <w:lang w:val="en-US"/>
        </w:rPr>
        <w:t>async</w:t>
      </w:r>
      <w:proofErr w:type="spellEnd"/>
      <w:r w:rsidRPr="00F0203C">
        <w:rPr>
          <w:lang w:val="en-US"/>
        </w:rPr>
        <w:t xml:space="preserve"> Task </w:t>
      </w:r>
      <w:proofErr w:type="spellStart"/>
      <w:proofErr w:type="gramStart"/>
      <w:r w:rsidRPr="00F0203C">
        <w:rPr>
          <w:lang w:val="en-US"/>
        </w:rPr>
        <w:t>ExportToCsv</w:t>
      </w:r>
      <w:proofErr w:type="spellEnd"/>
      <w:r w:rsidRPr="00F0203C">
        <w:rPr>
          <w:lang w:val="en-US"/>
        </w:rPr>
        <w:t>(</w:t>
      </w:r>
      <w:proofErr w:type="gramEnd"/>
      <w:r w:rsidRPr="00F0203C">
        <w:rPr>
          <w:lang w:val="en-US"/>
        </w:rPr>
        <w:t xml:space="preserve">string </w:t>
      </w:r>
      <w:proofErr w:type="spellStart"/>
      <w:r w:rsidRPr="00F0203C">
        <w:rPr>
          <w:lang w:val="en-US"/>
        </w:rPr>
        <w:t>filePath</w:t>
      </w:r>
      <w:proofErr w:type="spellEnd"/>
      <w:r w:rsidRPr="00F0203C">
        <w:rPr>
          <w:lang w:val="en-US"/>
        </w:rPr>
        <w:t>)</w:t>
      </w:r>
    </w:p>
    <w:p w14:paraId="037D0D41" w14:textId="77777777" w:rsidR="00F0203C" w:rsidRPr="00F36BE5" w:rsidRDefault="00F0203C" w:rsidP="00F0203C">
      <w:pPr>
        <w:pStyle w:val="aff0"/>
      </w:pPr>
      <w:r w:rsidRPr="00F36BE5">
        <w:t>{</w:t>
      </w:r>
    </w:p>
    <w:p w14:paraId="6F722657" w14:textId="77777777" w:rsidR="00F0203C" w:rsidRPr="00F36BE5" w:rsidRDefault="00F0203C" w:rsidP="00F0203C">
      <w:pPr>
        <w:pStyle w:val="aff0"/>
      </w:pPr>
      <w:r w:rsidRPr="00F36BE5">
        <w:t xml:space="preserve">    </w:t>
      </w:r>
      <w:r w:rsidRPr="00F0203C">
        <w:rPr>
          <w:lang w:val="en-US"/>
        </w:rPr>
        <w:t>try</w:t>
      </w:r>
    </w:p>
    <w:p w14:paraId="54575BE9" w14:textId="2B0A14E3" w:rsidR="00F0203C" w:rsidRPr="00F36BE5" w:rsidRDefault="00F0203C" w:rsidP="00F0203C">
      <w:pPr>
        <w:pStyle w:val="aff0"/>
      </w:pPr>
      <w:r w:rsidRPr="00F36BE5">
        <w:t xml:space="preserve">    {</w:t>
      </w:r>
    </w:p>
    <w:p w14:paraId="366DDC2D" w14:textId="77777777" w:rsidR="00F0203C" w:rsidRPr="00F36BE5" w:rsidRDefault="00F0203C" w:rsidP="00F0203C">
      <w:pPr>
        <w:pStyle w:val="aff0"/>
      </w:pPr>
      <w:r w:rsidRPr="00F36BE5">
        <w:t xml:space="preserve">        // </w:t>
      </w:r>
      <w:r>
        <w:t>Получаем</w:t>
      </w:r>
      <w:r w:rsidRPr="00F36BE5">
        <w:t xml:space="preserve"> </w:t>
      </w:r>
      <w:r>
        <w:t>все</w:t>
      </w:r>
      <w:r w:rsidRPr="00F36BE5">
        <w:t xml:space="preserve"> </w:t>
      </w:r>
      <w:r>
        <w:t>заявки</w:t>
      </w:r>
      <w:r w:rsidRPr="00F36BE5">
        <w:t xml:space="preserve"> </w:t>
      </w:r>
      <w:r>
        <w:t>для</w:t>
      </w:r>
      <w:r w:rsidRPr="00F36BE5">
        <w:t xml:space="preserve"> </w:t>
      </w:r>
      <w:r>
        <w:t>экспорта</w:t>
      </w:r>
    </w:p>
    <w:p w14:paraId="2FA47EB8" w14:textId="77777777" w:rsidR="00F0203C" w:rsidRPr="00F0203C" w:rsidRDefault="00F0203C" w:rsidP="00F0203C">
      <w:pPr>
        <w:pStyle w:val="aff0"/>
        <w:rPr>
          <w:lang w:val="en-US"/>
        </w:rPr>
      </w:pPr>
      <w:r w:rsidRPr="00F36BE5">
        <w:t xml:space="preserve">        </w:t>
      </w:r>
      <w:proofErr w:type="spellStart"/>
      <w:r w:rsidRPr="00F0203C">
        <w:rPr>
          <w:lang w:val="en-US"/>
        </w:rPr>
        <w:t>var</w:t>
      </w:r>
      <w:proofErr w:type="spellEnd"/>
      <w:r w:rsidRPr="00F0203C">
        <w:rPr>
          <w:lang w:val="en-US"/>
        </w:rPr>
        <w:t xml:space="preserve"> </w:t>
      </w:r>
      <w:proofErr w:type="spellStart"/>
      <w:r w:rsidRPr="00F0203C">
        <w:rPr>
          <w:lang w:val="en-US"/>
        </w:rPr>
        <w:t>allCalls</w:t>
      </w:r>
      <w:proofErr w:type="spellEnd"/>
      <w:r w:rsidRPr="00F0203C">
        <w:rPr>
          <w:lang w:val="en-US"/>
        </w:rPr>
        <w:t xml:space="preserve"> = await </w:t>
      </w:r>
      <w:proofErr w:type="spellStart"/>
      <w:proofErr w:type="gramStart"/>
      <w:r w:rsidRPr="00F0203C">
        <w:rPr>
          <w:lang w:val="en-US"/>
        </w:rPr>
        <w:t>GetAllCallsForExport</w:t>
      </w:r>
      <w:proofErr w:type="spellEnd"/>
      <w:r w:rsidRPr="00F0203C">
        <w:rPr>
          <w:lang w:val="en-US"/>
        </w:rPr>
        <w:t>(</w:t>
      </w:r>
      <w:proofErr w:type="gramEnd"/>
      <w:r w:rsidRPr="00F0203C">
        <w:rPr>
          <w:lang w:val="en-US"/>
        </w:rPr>
        <w:t>);</w:t>
      </w:r>
    </w:p>
    <w:p w14:paraId="549E208D" w14:textId="77777777" w:rsidR="00F0203C" w:rsidRPr="00F0203C" w:rsidRDefault="00F0203C" w:rsidP="00F0203C">
      <w:pPr>
        <w:pStyle w:val="aff0"/>
        <w:rPr>
          <w:lang w:val="en-US"/>
        </w:rPr>
      </w:pPr>
    </w:p>
    <w:p w14:paraId="5153948B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if (</w:t>
      </w:r>
      <w:proofErr w:type="spellStart"/>
      <w:r w:rsidRPr="00F0203C">
        <w:rPr>
          <w:lang w:val="en-US"/>
        </w:rPr>
        <w:t>allCalls</w:t>
      </w:r>
      <w:proofErr w:type="spellEnd"/>
      <w:r w:rsidRPr="00F0203C">
        <w:rPr>
          <w:lang w:val="en-US"/>
        </w:rPr>
        <w:t xml:space="preserve"> == null |</w:t>
      </w:r>
      <w:proofErr w:type="gramStart"/>
      <w:r w:rsidRPr="00F0203C">
        <w:rPr>
          <w:lang w:val="en-US"/>
        </w:rPr>
        <w:t>| !</w:t>
      </w:r>
      <w:proofErr w:type="spellStart"/>
      <w:proofErr w:type="gramEnd"/>
      <w:r w:rsidRPr="00F0203C">
        <w:rPr>
          <w:lang w:val="en-US"/>
        </w:rPr>
        <w:t>allCalls.Any</w:t>
      </w:r>
      <w:proofErr w:type="spellEnd"/>
      <w:r w:rsidRPr="00F0203C">
        <w:rPr>
          <w:lang w:val="en-US"/>
        </w:rPr>
        <w:t>())</w:t>
      </w:r>
    </w:p>
    <w:p w14:paraId="0E7671BD" w14:textId="77777777" w:rsidR="00F0203C" w:rsidRDefault="00F0203C" w:rsidP="00F0203C">
      <w:pPr>
        <w:pStyle w:val="aff0"/>
      </w:pPr>
      <w:r w:rsidRPr="00F0203C">
        <w:rPr>
          <w:lang w:val="en-US"/>
        </w:rPr>
        <w:t xml:space="preserve">        </w:t>
      </w:r>
      <w:r>
        <w:t>{</w:t>
      </w:r>
    </w:p>
    <w:p w14:paraId="70F61FF2" w14:textId="77777777" w:rsidR="00F0203C" w:rsidRDefault="00F0203C" w:rsidP="00F0203C">
      <w:pPr>
        <w:pStyle w:val="aff0"/>
      </w:pPr>
      <w:r>
        <w:t xml:space="preserve">            </w:t>
      </w:r>
      <w:proofErr w:type="spellStart"/>
      <w:r>
        <w:t>MessageBox.Show</w:t>
      </w:r>
      <w:proofErr w:type="spellEnd"/>
      <w:r>
        <w:t>("Нет данных для экспорта", "Информация",</w:t>
      </w:r>
    </w:p>
    <w:p w14:paraId="2D348146" w14:textId="77777777" w:rsidR="00F0203C" w:rsidRPr="00F0203C" w:rsidRDefault="00F0203C" w:rsidP="00F0203C">
      <w:pPr>
        <w:pStyle w:val="aff0"/>
        <w:rPr>
          <w:lang w:val="en-US"/>
        </w:rPr>
      </w:pPr>
      <w:r>
        <w:t xml:space="preserve">                </w:t>
      </w:r>
      <w:proofErr w:type="spellStart"/>
      <w:r w:rsidRPr="00F0203C">
        <w:rPr>
          <w:lang w:val="en-US"/>
        </w:rPr>
        <w:t>MessageBoxButton.OK</w:t>
      </w:r>
      <w:proofErr w:type="spellEnd"/>
      <w:r w:rsidRPr="00F0203C">
        <w:rPr>
          <w:lang w:val="en-US"/>
        </w:rPr>
        <w:t xml:space="preserve">, </w:t>
      </w:r>
      <w:proofErr w:type="spellStart"/>
      <w:r w:rsidRPr="00F0203C">
        <w:rPr>
          <w:lang w:val="en-US"/>
        </w:rPr>
        <w:t>MessageBoxImage.Information</w:t>
      </w:r>
      <w:proofErr w:type="spellEnd"/>
      <w:r w:rsidRPr="00F0203C">
        <w:rPr>
          <w:lang w:val="en-US"/>
        </w:rPr>
        <w:t>);</w:t>
      </w:r>
    </w:p>
    <w:p w14:paraId="525025BB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</w:t>
      </w:r>
      <w:proofErr w:type="spellStart"/>
      <w:r w:rsidRPr="00F0203C">
        <w:rPr>
          <w:lang w:val="en-US"/>
        </w:rPr>
        <w:t>StatusText.Text</w:t>
      </w:r>
      <w:proofErr w:type="spellEnd"/>
      <w:r w:rsidRPr="00F0203C">
        <w:rPr>
          <w:lang w:val="en-US"/>
        </w:rPr>
        <w:t xml:space="preserve"> = "</w:t>
      </w:r>
      <w:r>
        <w:t>Нет</w:t>
      </w:r>
      <w:r w:rsidRPr="00F0203C">
        <w:rPr>
          <w:lang w:val="en-US"/>
        </w:rPr>
        <w:t xml:space="preserve"> </w:t>
      </w:r>
      <w:r>
        <w:t>данных</w:t>
      </w:r>
      <w:r w:rsidRPr="00F0203C">
        <w:rPr>
          <w:lang w:val="en-US"/>
        </w:rPr>
        <w:t xml:space="preserve"> </w:t>
      </w:r>
      <w:r>
        <w:t>для</w:t>
      </w:r>
      <w:r w:rsidRPr="00F0203C">
        <w:rPr>
          <w:lang w:val="en-US"/>
        </w:rPr>
        <w:t xml:space="preserve"> </w:t>
      </w:r>
      <w:r>
        <w:t>экспорта</w:t>
      </w:r>
      <w:r w:rsidRPr="00F0203C">
        <w:rPr>
          <w:lang w:val="en-US"/>
        </w:rPr>
        <w:t>";</w:t>
      </w:r>
    </w:p>
    <w:p w14:paraId="67C465D3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return;</w:t>
      </w:r>
    </w:p>
    <w:p w14:paraId="74834942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}</w:t>
      </w:r>
    </w:p>
    <w:p w14:paraId="6B9E619C" w14:textId="77777777" w:rsidR="00F0203C" w:rsidRPr="00F0203C" w:rsidRDefault="00F0203C" w:rsidP="00F0203C">
      <w:pPr>
        <w:pStyle w:val="aff0"/>
        <w:rPr>
          <w:lang w:val="en-US"/>
        </w:rPr>
      </w:pPr>
    </w:p>
    <w:p w14:paraId="36138898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// </w:t>
      </w:r>
      <w:r>
        <w:t>Создаем</w:t>
      </w:r>
      <w:r w:rsidRPr="00F0203C">
        <w:rPr>
          <w:lang w:val="en-US"/>
        </w:rPr>
        <w:t xml:space="preserve"> CSV </w:t>
      </w:r>
      <w:r>
        <w:t>файл</w:t>
      </w:r>
    </w:p>
    <w:p w14:paraId="266C10DA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using (var writer = new </w:t>
      </w:r>
      <w:proofErr w:type="spellStart"/>
      <w:proofErr w:type="gramStart"/>
      <w:r w:rsidRPr="00F0203C">
        <w:rPr>
          <w:lang w:val="en-US"/>
        </w:rPr>
        <w:t>StreamWriter</w:t>
      </w:r>
      <w:proofErr w:type="spellEnd"/>
      <w:r w:rsidRPr="00F0203C">
        <w:rPr>
          <w:lang w:val="en-US"/>
        </w:rPr>
        <w:t>(</w:t>
      </w:r>
      <w:proofErr w:type="spellStart"/>
      <w:proofErr w:type="gramEnd"/>
      <w:r w:rsidRPr="00F0203C">
        <w:rPr>
          <w:lang w:val="en-US"/>
        </w:rPr>
        <w:t>filePath</w:t>
      </w:r>
      <w:proofErr w:type="spellEnd"/>
      <w:r w:rsidRPr="00F0203C">
        <w:rPr>
          <w:lang w:val="en-US"/>
        </w:rPr>
        <w:t>, false, System.Text.Encoding.UTF8))</w:t>
      </w:r>
    </w:p>
    <w:p w14:paraId="1ACF48AC" w14:textId="77777777" w:rsidR="00F0203C" w:rsidRDefault="00F0203C" w:rsidP="00F0203C">
      <w:pPr>
        <w:pStyle w:val="aff0"/>
      </w:pPr>
      <w:r w:rsidRPr="00F0203C">
        <w:rPr>
          <w:lang w:val="en-US"/>
        </w:rPr>
        <w:t xml:space="preserve">        </w:t>
      </w:r>
      <w:r>
        <w:t>{</w:t>
      </w:r>
    </w:p>
    <w:p w14:paraId="1D23C148" w14:textId="77777777" w:rsidR="00F0203C" w:rsidRDefault="00F0203C" w:rsidP="00F0203C">
      <w:pPr>
        <w:pStyle w:val="aff0"/>
      </w:pPr>
      <w:r>
        <w:t xml:space="preserve">            // Заголовки</w:t>
      </w:r>
    </w:p>
    <w:p w14:paraId="7FBAB5FA" w14:textId="77777777" w:rsidR="00F0203C" w:rsidRDefault="00F0203C" w:rsidP="00F0203C">
      <w:pPr>
        <w:pStyle w:val="aff0"/>
      </w:pPr>
      <w:r>
        <w:t xml:space="preserve">            </w:t>
      </w:r>
      <w:proofErr w:type="spellStart"/>
      <w:proofErr w:type="gramStart"/>
      <w:r>
        <w:t>writer.WriteLine</w:t>
      </w:r>
      <w:proofErr w:type="spellEnd"/>
      <w:proofErr w:type="gramEnd"/>
      <w:r>
        <w:t xml:space="preserve">("Дата и </w:t>
      </w:r>
      <w:proofErr w:type="spellStart"/>
      <w:r>
        <w:t>время;Длительность</w:t>
      </w:r>
      <w:proofErr w:type="spellEnd"/>
      <w:r>
        <w:t xml:space="preserve"> (мин);</w:t>
      </w:r>
      <w:proofErr w:type="spellStart"/>
      <w:r>
        <w:t>Результат;Комментарий;Оператор;Клиент;Услуги</w:t>
      </w:r>
      <w:proofErr w:type="spellEnd"/>
      <w:r>
        <w:t>");</w:t>
      </w:r>
    </w:p>
    <w:p w14:paraId="38E43B52" w14:textId="77777777" w:rsidR="00F0203C" w:rsidRDefault="00F0203C" w:rsidP="00F0203C">
      <w:pPr>
        <w:pStyle w:val="aff0"/>
      </w:pPr>
    </w:p>
    <w:p w14:paraId="26C48A3D" w14:textId="77777777" w:rsidR="00F0203C" w:rsidRPr="00F0203C" w:rsidRDefault="00F0203C" w:rsidP="00F0203C">
      <w:pPr>
        <w:pStyle w:val="aff0"/>
        <w:rPr>
          <w:lang w:val="en-US"/>
        </w:rPr>
      </w:pPr>
      <w:r>
        <w:t xml:space="preserve">            </w:t>
      </w:r>
      <w:r w:rsidRPr="00F0203C">
        <w:rPr>
          <w:lang w:val="en-US"/>
        </w:rPr>
        <w:t xml:space="preserve">// </w:t>
      </w:r>
      <w:r>
        <w:t>Данные</w:t>
      </w:r>
    </w:p>
    <w:p w14:paraId="5CF80AA5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foreach (</w:t>
      </w:r>
      <w:proofErr w:type="spellStart"/>
      <w:r w:rsidRPr="00F0203C">
        <w:rPr>
          <w:lang w:val="en-US"/>
        </w:rPr>
        <w:t>var</w:t>
      </w:r>
      <w:proofErr w:type="spellEnd"/>
      <w:r w:rsidRPr="00F0203C">
        <w:rPr>
          <w:lang w:val="en-US"/>
        </w:rPr>
        <w:t xml:space="preserve"> call in </w:t>
      </w:r>
      <w:proofErr w:type="spellStart"/>
      <w:r w:rsidRPr="00F0203C">
        <w:rPr>
          <w:lang w:val="en-US"/>
        </w:rPr>
        <w:t>allCalls</w:t>
      </w:r>
      <w:proofErr w:type="spellEnd"/>
      <w:r w:rsidRPr="00F0203C">
        <w:rPr>
          <w:lang w:val="en-US"/>
        </w:rPr>
        <w:t>)</w:t>
      </w:r>
    </w:p>
    <w:p w14:paraId="32BD3688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{</w:t>
      </w:r>
    </w:p>
    <w:p w14:paraId="341091D0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string comment = </w:t>
      </w:r>
      <w:proofErr w:type="spellStart"/>
      <w:proofErr w:type="gramStart"/>
      <w:r w:rsidRPr="00F0203C">
        <w:rPr>
          <w:lang w:val="en-US"/>
        </w:rPr>
        <w:t>call.Comment?.</w:t>
      </w:r>
      <w:proofErr w:type="gramEnd"/>
      <w:r w:rsidRPr="00F0203C">
        <w:rPr>
          <w:lang w:val="en-US"/>
        </w:rPr>
        <w:t>Replace</w:t>
      </w:r>
      <w:proofErr w:type="spellEnd"/>
      <w:r w:rsidRPr="00F0203C">
        <w:rPr>
          <w:lang w:val="en-US"/>
        </w:rPr>
        <w:t>("\"", "\"\"") ?? "";</w:t>
      </w:r>
    </w:p>
    <w:p w14:paraId="7AB6AA88" w14:textId="77777777" w:rsidR="00F0203C" w:rsidRPr="00F0203C" w:rsidRDefault="00F0203C" w:rsidP="00F0203C">
      <w:pPr>
        <w:pStyle w:val="aff0"/>
        <w:rPr>
          <w:lang w:val="en-US"/>
        </w:rPr>
      </w:pPr>
    </w:p>
    <w:p w14:paraId="4CB918AB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lastRenderedPageBreak/>
        <w:t xml:space="preserve">                var line = $"{</w:t>
      </w:r>
      <w:proofErr w:type="spellStart"/>
      <w:r w:rsidRPr="00F0203C">
        <w:rPr>
          <w:lang w:val="en-US"/>
        </w:rPr>
        <w:t>call.CallDatetime:dd.MM.yyyy</w:t>
      </w:r>
      <w:proofErr w:type="spellEnd"/>
      <w:r w:rsidRPr="00F0203C">
        <w:rPr>
          <w:lang w:val="en-US"/>
        </w:rPr>
        <w:t xml:space="preserve"> </w:t>
      </w:r>
      <w:proofErr w:type="spellStart"/>
      <w:r w:rsidRPr="00F0203C">
        <w:rPr>
          <w:lang w:val="en-US"/>
        </w:rPr>
        <w:t>HH:mm</w:t>
      </w:r>
      <w:proofErr w:type="spellEnd"/>
      <w:r w:rsidRPr="00F0203C">
        <w:rPr>
          <w:lang w:val="en-US"/>
        </w:rPr>
        <w:t>};" +</w:t>
      </w:r>
    </w:p>
    <w:p w14:paraId="73F43C4C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           $"{</w:t>
      </w:r>
      <w:proofErr w:type="spellStart"/>
      <w:proofErr w:type="gramStart"/>
      <w:r w:rsidRPr="00F0203C">
        <w:rPr>
          <w:lang w:val="en-US"/>
        </w:rPr>
        <w:t>call.Duration</w:t>
      </w:r>
      <w:proofErr w:type="spellEnd"/>
      <w:proofErr w:type="gramEnd"/>
      <w:r w:rsidRPr="00F0203C">
        <w:rPr>
          <w:lang w:val="en-US"/>
        </w:rPr>
        <w:t>};" +</w:t>
      </w:r>
    </w:p>
    <w:p w14:paraId="7BBA2A30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           $"{</w:t>
      </w:r>
      <w:proofErr w:type="spellStart"/>
      <w:proofErr w:type="gramStart"/>
      <w:r w:rsidRPr="00F0203C">
        <w:rPr>
          <w:lang w:val="en-US"/>
        </w:rPr>
        <w:t>call.Result</w:t>
      </w:r>
      <w:proofErr w:type="spellEnd"/>
      <w:proofErr w:type="gramEnd"/>
      <w:r w:rsidRPr="00F0203C">
        <w:rPr>
          <w:lang w:val="en-US"/>
        </w:rPr>
        <w:t>};" +</w:t>
      </w:r>
    </w:p>
    <w:p w14:paraId="2FF179EF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           $"\"{comment}\";" +</w:t>
      </w:r>
    </w:p>
    <w:p w14:paraId="5DDFA176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           $"{</w:t>
      </w:r>
      <w:proofErr w:type="spellStart"/>
      <w:proofErr w:type="gramStart"/>
      <w:r w:rsidRPr="00F0203C">
        <w:rPr>
          <w:lang w:val="en-US"/>
        </w:rPr>
        <w:t>call.OperatorName</w:t>
      </w:r>
      <w:proofErr w:type="spellEnd"/>
      <w:proofErr w:type="gramEnd"/>
      <w:r w:rsidRPr="00F0203C">
        <w:rPr>
          <w:lang w:val="en-US"/>
        </w:rPr>
        <w:t>};" +</w:t>
      </w:r>
    </w:p>
    <w:p w14:paraId="67420B53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           $"{</w:t>
      </w:r>
      <w:proofErr w:type="spellStart"/>
      <w:proofErr w:type="gramStart"/>
      <w:r w:rsidRPr="00F0203C">
        <w:rPr>
          <w:lang w:val="en-US"/>
        </w:rPr>
        <w:t>call.ClientName</w:t>
      </w:r>
      <w:proofErr w:type="spellEnd"/>
      <w:proofErr w:type="gramEnd"/>
      <w:r w:rsidRPr="00F0203C">
        <w:rPr>
          <w:lang w:val="en-US"/>
        </w:rPr>
        <w:t>};" +</w:t>
      </w:r>
    </w:p>
    <w:p w14:paraId="6BB958B9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           $"{</w:t>
      </w:r>
      <w:proofErr w:type="spellStart"/>
      <w:proofErr w:type="gramStart"/>
      <w:r w:rsidRPr="00F0203C">
        <w:rPr>
          <w:lang w:val="en-US"/>
        </w:rPr>
        <w:t>call.ServicesList</w:t>
      </w:r>
      <w:proofErr w:type="spellEnd"/>
      <w:proofErr w:type="gramEnd"/>
      <w:r w:rsidRPr="00F0203C">
        <w:rPr>
          <w:lang w:val="en-US"/>
        </w:rPr>
        <w:t>}";</w:t>
      </w:r>
    </w:p>
    <w:p w14:paraId="408DAECA" w14:textId="77777777" w:rsidR="00F0203C" w:rsidRPr="00F0203C" w:rsidRDefault="00F0203C" w:rsidP="00F0203C">
      <w:pPr>
        <w:pStyle w:val="aff0"/>
        <w:rPr>
          <w:lang w:val="en-US"/>
        </w:rPr>
      </w:pPr>
    </w:p>
    <w:p w14:paraId="16773F58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    </w:t>
      </w:r>
      <w:proofErr w:type="spellStart"/>
      <w:proofErr w:type="gramStart"/>
      <w:r w:rsidRPr="00F0203C">
        <w:rPr>
          <w:lang w:val="en-US"/>
        </w:rPr>
        <w:t>writer.WriteLine</w:t>
      </w:r>
      <w:proofErr w:type="spellEnd"/>
      <w:proofErr w:type="gramEnd"/>
      <w:r w:rsidRPr="00F0203C">
        <w:rPr>
          <w:lang w:val="en-US"/>
        </w:rPr>
        <w:t>(line);</w:t>
      </w:r>
    </w:p>
    <w:p w14:paraId="77C5E324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}</w:t>
      </w:r>
    </w:p>
    <w:p w14:paraId="7DA7C38D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}</w:t>
      </w:r>
    </w:p>
    <w:p w14:paraId="2805F295" w14:textId="77777777" w:rsidR="00F0203C" w:rsidRPr="00F0203C" w:rsidRDefault="00F0203C" w:rsidP="00F0203C">
      <w:pPr>
        <w:pStyle w:val="aff0"/>
        <w:rPr>
          <w:lang w:val="en-US"/>
        </w:rPr>
      </w:pPr>
    </w:p>
    <w:p w14:paraId="07380970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</w:t>
      </w:r>
      <w:proofErr w:type="spellStart"/>
      <w:r w:rsidRPr="00F0203C">
        <w:rPr>
          <w:lang w:val="en-US"/>
        </w:rPr>
        <w:t>StatusText.Text</w:t>
      </w:r>
      <w:proofErr w:type="spellEnd"/>
      <w:r w:rsidRPr="00F0203C">
        <w:rPr>
          <w:lang w:val="en-US"/>
        </w:rPr>
        <w:t xml:space="preserve"> = $"</w:t>
      </w:r>
      <w:r>
        <w:t>Экспорт</w:t>
      </w:r>
      <w:r w:rsidRPr="00F0203C">
        <w:rPr>
          <w:lang w:val="en-US"/>
        </w:rPr>
        <w:t xml:space="preserve"> </w:t>
      </w:r>
      <w:r>
        <w:t>завершен</w:t>
      </w:r>
      <w:r w:rsidRPr="00F0203C">
        <w:rPr>
          <w:lang w:val="en-US"/>
        </w:rPr>
        <w:t>: {</w:t>
      </w:r>
      <w:proofErr w:type="spellStart"/>
      <w:r w:rsidRPr="00F0203C">
        <w:rPr>
          <w:lang w:val="en-US"/>
        </w:rPr>
        <w:t>allCalls.Count</w:t>
      </w:r>
      <w:proofErr w:type="spellEnd"/>
      <w:r w:rsidRPr="00F0203C">
        <w:rPr>
          <w:lang w:val="en-US"/>
        </w:rPr>
        <w:t xml:space="preserve">} </w:t>
      </w:r>
      <w:r>
        <w:t>записей</w:t>
      </w:r>
      <w:r w:rsidRPr="00F0203C">
        <w:rPr>
          <w:lang w:val="en-US"/>
        </w:rPr>
        <w:t>";</w:t>
      </w:r>
    </w:p>
    <w:p w14:paraId="0BCEAFDC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</w:t>
      </w:r>
      <w:proofErr w:type="spellStart"/>
      <w:r w:rsidRPr="00F0203C">
        <w:rPr>
          <w:lang w:val="en-US"/>
        </w:rPr>
        <w:t>MessageBox.Show</w:t>
      </w:r>
      <w:proofErr w:type="spellEnd"/>
      <w:r w:rsidRPr="00F0203C">
        <w:rPr>
          <w:lang w:val="en-US"/>
        </w:rPr>
        <w:t>($"</w:t>
      </w:r>
      <w:r>
        <w:t>Данные</w:t>
      </w:r>
      <w:r w:rsidRPr="00F0203C">
        <w:rPr>
          <w:lang w:val="en-US"/>
        </w:rPr>
        <w:t xml:space="preserve"> </w:t>
      </w:r>
      <w:r>
        <w:t>успешно</w:t>
      </w:r>
      <w:r w:rsidRPr="00F0203C">
        <w:rPr>
          <w:lang w:val="en-US"/>
        </w:rPr>
        <w:t xml:space="preserve"> </w:t>
      </w:r>
      <w:r>
        <w:t>экспортированы</w:t>
      </w:r>
      <w:r w:rsidRPr="00F0203C">
        <w:rPr>
          <w:lang w:val="en-US"/>
        </w:rPr>
        <w:t xml:space="preserve"> </w:t>
      </w:r>
      <w:r>
        <w:t>в</w:t>
      </w:r>
      <w:r w:rsidRPr="00F0203C">
        <w:rPr>
          <w:lang w:val="en-US"/>
        </w:rPr>
        <w:t xml:space="preserve"> </w:t>
      </w:r>
      <w:proofErr w:type="gramStart"/>
      <w:r>
        <w:t>файл</w:t>
      </w:r>
      <w:r w:rsidRPr="00F0203C">
        <w:rPr>
          <w:lang w:val="en-US"/>
        </w:rPr>
        <w:t>:\</w:t>
      </w:r>
      <w:proofErr w:type="gramEnd"/>
      <w:r w:rsidRPr="00F0203C">
        <w:rPr>
          <w:lang w:val="en-US"/>
        </w:rPr>
        <w:t>n{</w:t>
      </w:r>
      <w:proofErr w:type="spellStart"/>
      <w:r w:rsidRPr="00F0203C">
        <w:rPr>
          <w:lang w:val="en-US"/>
        </w:rPr>
        <w:t>filePath</w:t>
      </w:r>
      <w:proofErr w:type="spellEnd"/>
      <w:r w:rsidRPr="00F0203C">
        <w:rPr>
          <w:lang w:val="en-US"/>
        </w:rPr>
        <w:t>}\n\n</w:t>
      </w:r>
      <w:r>
        <w:t>Всего</w:t>
      </w:r>
      <w:r w:rsidRPr="00F0203C">
        <w:rPr>
          <w:lang w:val="en-US"/>
        </w:rPr>
        <w:t xml:space="preserve"> </w:t>
      </w:r>
      <w:r>
        <w:t>записей</w:t>
      </w:r>
      <w:r w:rsidRPr="00F0203C">
        <w:rPr>
          <w:lang w:val="en-US"/>
        </w:rPr>
        <w:t>: {</w:t>
      </w:r>
      <w:proofErr w:type="spellStart"/>
      <w:r w:rsidRPr="00F0203C">
        <w:rPr>
          <w:lang w:val="en-US"/>
        </w:rPr>
        <w:t>allCalls.Count</w:t>
      </w:r>
      <w:proofErr w:type="spellEnd"/>
      <w:r w:rsidRPr="00F0203C">
        <w:rPr>
          <w:lang w:val="en-US"/>
        </w:rPr>
        <w:t>}",</w:t>
      </w:r>
    </w:p>
    <w:p w14:paraId="133D37CF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"</w:t>
      </w:r>
      <w:r>
        <w:t>Успех</w:t>
      </w:r>
      <w:r w:rsidRPr="00F0203C">
        <w:rPr>
          <w:lang w:val="en-US"/>
        </w:rPr>
        <w:t xml:space="preserve">", </w:t>
      </w:r>
      <w:proofErr w:type="spellStart"/>
      <w:r w:rsidRPr="00F0203C">
        <w:rPr>
          <w:lang w:val="en-US"/>
        </w:rPr>
        <w:t>MessageBoxButton.OK</w:t>
      </w:r>
      <w:proofErr w:type="spellEnd"/>
      <w:r w:rsidRPr="00F0203C">
        <w:rPr>
          <w:lang w:val="en-US"/>
        </w:rPr>
        <w:t xml:space="preserve">, </w:t>
      </w:r>
      <w:proofErr w:type="spellStart"/>
      <w:r w:rsidRPr="00F0203C">
        <w:rPr>
          <w:lang w:val="en-US"/>
        </w:rPr>
        <w:t>MessageBoxImage.Information</w:t>
      </w:r>
      <w:proofErr w:type="spellEnd"/>
      <w:r w:rsidRPr="00F0203C">
        <w:rPr>
          <w:lang w:val="en-US"/>
        </w:rPr>
        <w:t>);</w:t>
      </w:r>
    </w:p>
    <w:p w14:paraId="2E92AC1C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}</w:t>
      </w:r>
    </w:p>
    <w:p w14:paraId="4BE17295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catch (Exception ex)</w:t>
      </w:r>
    </w:p>
    <w:p w14:paraId="22F591C0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{</w:t>
      </w:r>
    </w:p>
    <w:p w14:paraId="41E54180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</w:t>
      </w:r>
      <w:proofErr w:type="spellStart"/>
      <w:r w:rsidRPr="00F0203C">
        <w:rPr>
          <w:lang w:val="en-US"/>
        </w:rPr>
        <w:t>MessageBox.Show</w:t>
      </w:r>
      <w:proofErr w:type="spellEnd"/>
      <w:r w:rsidRPr="00F0203C">
        <w:rPr>
          <w:lang w:val="en-US"/>
        </w:rPr>
        <w:t>($"</w:t>
      </w:r>
      <w:r>
        <w:t>Ошибка</w:t>
      </w:r>
      <w:r w:rsidRPr="00F0203C">
        <w:rPr>
          <w:lang w:val="en-US"/>
        </w:rPr>
        <w:t xml:space="preserve"> </w:t>
      </w:r>
      <w:r>
        <w:t>при</w:t>
      </w:r>
      <w:r w:rsidRPr="00F0203C">
        <w:rPr>
          <w:lang w:val="en-US"/>
        </w:rPr>
        <w:t xml:space="preserve"> </w:t>
      </w:r>
      <w:r>
        <w:t>экспорте</w:t>
      </w:r>
      <w:r w:rsidRPr="00F0203C">
        <w:rPr>
          <w:lang w:val="en-US"/>
        </w:rPr>
        <w:t>: {</w:t>
      </w:r>
      <w:proofErr w:type="spellStart"/>
      <w:proofErr w:type="gramStart"/>
      <w:r w:rsidRPr="00F0203C">
        <w:rPr>
          <w:lang w:val="en-US"/>
        </w:rPr>
        <w:t>ex.Message</w:t>
      </w:r>
      <w:proofErr w:type="spellEnd"/>
      <w:proofErr w:type="gramEnd"/>
      <w:r w:rsidRPr="00F0203C">
        <w:rPr>
          <w:lang w:val="en-US"/>
        </w:rPr>
        <w:t>}", "</w:t>
      </w:r>
      <w:r>
        <w:t>Ошибка</w:t>
      </w:r>
      <w:r w:rsidRPr="00F0203C">
        <w:rPr>
          <w:lang w:val="en-US"/>
        </w:rPr>
        <w:t>",</w:t>
      </w:r>
    </w:p>
    <w:p w14:paraId="130EA1AC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    </w:t>
      </w:r>
      <w:proofErr w:type="spellStart"/>
      <w:r w:rsidRPr="00F0203C">
        <w:rPr>
          <w:lang w:val="en-US"/>
        </w:rPr>
        <w:t>MessageBoxButton.OK</w:t>
      </w:r>
      <w:proofErr w:type="spellEnd"/>
      <w:r w:rsidRPr="00F0203C">
        <w:rPr>
          <w:lang w:val="en-US"/>
        </w:rPr>
        <w:t xml:space="preserve">, </w:t>
      </w:r>
      <w:proofErr w:type="spellStart"/>
      <w:r w:rsidRPr="00F0203C">
        <w:rPr>
          <w:lang w:val="en-US"/>
        </w:rPr>
        <w:t>MessageBoxImage.Error</w:t>
      </w:r>
      <w:proofErr w:type="spellEnd"/>
      <w:r w:rsidRPr="00F0203C">
        <w:rPr>
          <w:lang w:val="en-US"/>
        </w:rPr>
        <w:t>);</w:t>
      </w:r>
    </w:p>
    <w:p w14:paraId="335CF29E" w14:textId="77777777" w:rsidR="00F0203C" w:rsidRPr="00F0203C" w:rsidRDefault="00F0203C" w:rsidP="00F0203C">
      <w:pPr>
        <w:pStyle w:val="aff0"/>
        <w:rPr>
          <w:lang w:val="en-US"/>
        </w:rPr>
      </w:pPr>
      <w:r w:rsidRPr="00F0203C">
        <w:rPr>
          <w:lang w:val="en-US"/>
        </w:rPr>
        <w:t xml:space="preserve">        </w:t>
      </w:r>
      <w:proofErr w:type="spellStart"/>
      <w:r w:rsidRPr="00F0203C">
        <w:rPr>
          <w:lang w:val="en-US"/>
        </w:rPr>
        <w:t>StatusText.Text</w:t>
      </w:r>
      <w:proofErr w:type="spellEnd"/>
      <w:r w:rsidRPr="00F0203C">
        <w:rPr>
          <w:lang w:val="en-US"/>
        </w:rPr>
        <w:t xml:space="preserve"> = "</w:t>
      </w:r>
      <w:r>
        <w:t>Ошибка</w:t>
      </w:r>
      <w:r w:rsidRPr="00F0203C">
        <w:rPr>
          <w:lang w:val="en-US"/>
        </w:rPr>
        <w:t xml:space="preserve"> </w:t>
      </w:r>
      <w:r>
        <w:t>экспорта</w:t>
      </w:r>
      <w:r w:rsidRPr="00F0203C">
        <w:rPr>
          <w:lang w:val="en-US"/>
        </w:rPr>
        <w:t>";</w:t>
      </w:r>
    </w:p>
    <w:p w14:paraId="0FD4548B" w14:textId="77777777" w:rsidR="00F0203C" w:rsidRDefault="00F0203C" w:rsidP="00F0203C">
      <w:pPr>
        <w:pStyle w:val="aff0"/>
      </w:pPr>
      <w:r w:rsidRPr="00F0203C">
        <w:rPr>
          <w:lang w:val="en-US"/>
        </w:rPr>
        <w:t xml:space="preserve">    </w:t>
      </w:r>
      <w:r>
        <w:t>}</w:t>
      </w:r>
    </w:p>
    <w:p w14:paraId="55222D6D" w14:textId="5FBC145D" w:rsidR="00F0203C" w:rsidRPr="00F0203C" w:rsidRDefault="00F0203C" w:rsidP="00F0203C">
      <w:pPr>
        <w:pStyle w:val="aff0"/>
      </w:pPr>
      <w:r>
        <w:t>}</w:t>
      </w:r>
    </w:p>
    <w:p w14:paraId="47441EF3" w14:textId="36606EA3" w:rsidR="008D6D25" w:rsidRDefault="008D6D25" w:rsidP="008D6D25">
      <w:pPr>
        <w:pStyle w:val="1"/>
      </w:pPr>
      <w:r>
        <w:lastRenderedPageBreak/>
        <w:t>Тестирование и отладка ПО</w:t>
      </w:r>
    </w:p>
    <w:p w14:paraId="2C813FC1" w14:textId="4235604D" w:rsidR="008D6D25" w:rsidRDefault="008D6D25" w:rsidP="008D6D25">
      <w:pPr>
        <w:pStyle w:val="2"/>
      </w:pPr>
      <w:r>
        <w:t>Структурное тестирование</w:t>
      </w:r>
    </w:p>
    <w:p w14:paraId="14BC46D0" w14:textId="3C17F86F" w:rsidR="00905891" w:rsidRDefault="00F36BE5" w:rsidP="00905891">
      <w:pPr>
        <w:pStyle w:val="a3"/>
      </w:pPr>
      <w:r w:rsidRPr="00F36BE5">
        <w:t xml:space="preserve">Во время выполнения курсового проекта проведено структурное тестирование контролера </w:t>
      </w:r>
      <w:proofErr w:type="spellStart"/>
      <w:r>
        <w:rPr>
          <w:lang w:val="en-US"/>
        </w:rPr>
        <w:t>ClientsController</w:t>
      </w:r>
      <w:proofErr w:type="spellEnd"/>
      <w:r w:rsidRPr="00F36BE5">
        <w:t xml:space="preserve">. Код </w:t>
      </w:r>
      <w:proofErr w:type="spellStart"/>
      <w:r w:rsidRPr="00F36BE5">
        <w:t>unit</w:t>
      </w:r>
      <w:proofErr w:type="spellEnd"/>
      <w:r w:rsidRPr="00F36BE5">
        <w:t>-теста для проверки обработки пустого значения поля фамилии в запросе создания клиента</w:t>
      </w:r>
      <w:r>
        <w:t xml:space="preserve"> </w:t>
      </w:r>
      <w:r w:rsidRPr="00F36BE5">
        <w:t xml:space="preserve">представлен листингом </w:t>
      </w:r>
      <w:r w:rsidR="002F27C7">
        <w:t>7</w:t>
      </w:r>
      <w:r w:rsidRPr="00F36BE5">
        <w:t>.</w:t>
      </w:r>
    </w:p>
    <w:p w14:paraId="03B74D97" w14:textId="72F2E708" w:rsidR="000D39DB" w:rsidRPr="000D39DB" w:rsidRDefault="000D39DB" w:rsidP="00905891">
      <w:pPr>
        <w:pStyle w:val="a3"/>
      </w:pPr>
      <w:r>
        <w:t xml:space="preserve">Результат тестирования приведен на рисунке </w:t>
      </w:r>
      <w:r w:rsidR="002F27C7">
        <w:t>5</w:t>
      </w:r>
      <w:r>
        <w:t>.</w:t>
      </w:r>
    </w:p>
    <w:p w14:paraId="24A546F2" w14:textId="4EEF6ECC" w:rsidR="00F36BE5" w:rsidRDefault="00F36BE5" w:rsidP="00F36BE5">
      <w:pPr>
        <w:pStyle w:val="aff2"/>
      </w:pPr>
      <w:r>
        <w:t xml:space="preserve">Листинг </w:t>
      </w:r>
      <w:r w:rsidR="002F27C7">
        <w:t>7</w:t>
      </w:r>
      <w:r w:rsidRPr="00F36BE5">
        <w:t xml:space="preserve"> </w:t>
      </w:r>
      <w:r>
        <w:t xml:space="preserve">– Код </w:t>
      </w:r>
      <w:r>
        <w:rPr>
          <w:lang w:val="en-US"/>
        </w:rPr>
        <w:t>unit</w:t>
      </w:r>
      <w:r w:rsidRPr="00F36BE5">
        <w:t>-</w:t>
      </w:r>
      <w:r>
        <w:t xml:space="preserve">теста для метода </w:t>
      </w:r>
      <w:proofErr w:type="spellStart"/>
      <w:r w:rsidRPr="00F36BE5">
        <w:t>CreateClient</w:t>
      </w:r>
      <w:proofErr w:type="spellEnd"/>
    </w:p>
    <w:p w14:paraId="73B18E64" w14:textId="196E1C6B" w:rsidR="00E0234C" w:rsidRPr="00E0234C" w:rsidRDefault="00E0234C" w:rsidP="00F36BE5">
      <w:pPr>
        <w:pStyle w:val="aff0"/>
      </w:pPr>
      <w:r>
        <w:t>//</w:t>
      </w:r>
      <w:r>
        <w:rPr>
          <w:lang w:val="en-US"/>
        </w:rPr>
        <w:t>Unit</w:t>
      </w:r>
      <w:r w:rsidRPr="00E0234C">
        <w:t>-</w:t>
      </w:r>
      <w:r>
        <w:t>тест для проверки пустого значения поля фамилии в запросе</w:t>
      </w:r>
    </w:p>
    <w:p w14:paraId="35284A0A" w14:textId="14EA1843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>[Fact]</w:t>
      </w:r>
    </w:p>
    <w:p w14:paraId="65AD2E0F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public </w:t>
      </w:r>
      <w:proofErr w:type="spellStart"/>
      <w:r w:rsidRPr="00F36BE5">
        <w:rPr>
          <w:lang w:val="en-US"/>
        </w:rPr>
        <w:t>async</w:t>
      </w:r>
      <w:proofErr w:type="spellEnd"/>
      <w:r w:rsidRPr="00F36BE5">
        <w:rPr>
          <w:lang w:val="en-US"/>
        </w:rPr>
        <w:t xml:space="preserve"> Task </w:t>
      </w:r>
      <w:proofErr w:type="spellStart"/>
      <w:r w:rsidRPr="00F36BE5">
        <w:rPr>
          <w:lang w:val="en-US"/>
        </w:rPr>
        <w:t>CreateClient_ReturnsBadRequest_</w:t>
      </w:r>
      <w:proofErr w:type="gramStart"/>
      <w:r w:rsidRPr="00F36BE5">
        <w:rPr>
          <w:lang w:val="en-US"/>
        </w:rPr>
        <w:t>WhenSurnameIsEmpty</w:t>
      </w:r>
      <w:proofErr w:type="spellEnd"/>
      <w:r w:rsidRPr="00F36BE5">
        <w:rPr>
          <w:lang w:val="en-US"/>
        </w:rPr>
        <w:t>(</w:t>
      </w:r>
      <w:proofErr w:type="gramEnd"/>
      <w:r w:rsidRPr="00F36BE5">
        <w:rPr>
          <w:lang w:val="en-US"/>
        </w:rPr>
        <w:t>)</w:t>
      </w:r>
    </w:p>
    <w:p w14:paraId="3FCCD9C7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>{</w:t>
      </w:r>
    </w:p>
    <w:p w14:paraId="30CB8973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// Arrange</w:t>
      </w:r>
    </w:p>
    <w:p w14:paraId="0B64D8AC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var request = new </w:t>
      </w:r>
      <w:proofErr w:type="spellStart"/>
      <w:r w:rsidRPr="00F36BE5">
        <w:rPr>
          <w:lang w:val="en-US"/>
        </w:rPr>
        <w:t>CreateClientRequest</w:t>
      </w:r>
      <w:proofErr w:type="spellEnd"/>
    </w:p>
    <w:p w14:paraId="36D8F46F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{</w:t>
      </w:r>
    </w:p>
    <w:p w14:paraId="3C2617C6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    Surname = "",</w:t>
      </w:r>
    </w:p>
    <w:p w14:paraId="1C6ACB6B" w14:textId="0DD5D0E9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    Name = "</w:t>
      </w:r>
      <w:proofErr w:type="spellStart"/>
      <w:r>
        <w:rPr>
          <w:lang w:val="en-US"/>
        </w:rPr>
        <w:t>abc</w:t>
      </w:r>
      <w:proofErr w:type="spellEnd"/>
      <w:r w:rsidRPr="00F36BE5">
        <w:rPr>
          <w:lang w:val="en-US"/>
        </w:rPr>
        <w:t>",</w:t>
      </w:r>
    </w:p>
    <w:p w14:paraId="480A7C19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    </w:t>
      </w:r>
      <w:proofErr w:type="spellStart"/>
      <w:r w:rsidRPr="00F36BE5">
        <w:rPr>
          <w:lang w:val="en-US"/>
        </w:rPr>
        <w:t>PhoneNumber</w:t>
      </w:r>
      <w:proofErr w:type="spellEnd"/>
      <w:r w:rsidRPr="00F36BE5">
        <w:rPr>
          <w:lang w:val="en-US"/>
        </w:rPr>
        <w:t xml:space="preserve"> = "1234567890"</w:t>
      </w:r>
    </w:p>
    <w:p w14:paraId="554795B6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};</w:t>
      </w:r>
    </w:p>
    <w:p w14:paraId="36473DA9" w14:textId="77777777" w:rsidR="00F36BE5" w:rsidRPr="00F36BE5" w:rsidRDefault="00F36BE5" w:rsidP="00F36BE5">
      <w:pPr>
        <w:pStyle w:val="aff0"/>
        <w:rPr>
          <w:lang w:val="en-US"/>
        </w:rPr>
      </w:pPr>
    </w:p>
    <w:p w14:paraId="66154E5D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// Act</w:t>
      </w:r>
    </w:p>
    <w:p w14:paraId="5A6C3B0C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var result = await _</w:t>
      </w:r>
      <w:proofErr w:type="spellStart"/>
      <w:proofErr w:type="gramStart"/>
      <w:r w:rsidRPr="00F36BE5">
        <w:rPr>
          <w:lang w:val="en-US"/>
        </w:rPr>
        <w:t>controller.CreateClient</w:t>
      </w:r>
      <w:proofErr w:type="spellEnd"/>
      <w:proofErr w:type="gramEnd"/>
      <w:r w:rsidRPr="00F36BE5">
        <w:rPr>
          <w:lang w:val="en-US"/>
        </w:rPr>
        <w:t>(request);</w:t>
      </w:r>
    </w:p>
    <w:p w14:paraId="05221F78" w14:textId="77777777" w:rsidR="00F36BE5" w:rsidRPr="00F36BE5" w:rsidRDefault="00F36BE5" w:rsidP="00F36BE5">
      <w:pPr>
        <w:pStyle w:val="aff0"/>
        <w:rPr>
          <w:lang w:val="en-US"/>
        </w:rPr>
      </w:pPr>
    </w:p>
    <w:p w14:paraId="091DE57C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// Assert</w:t>
      </w:r>
    </w:p>
    <w:p w14:paraId="5AF983F0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</w:t>
      </w:r>
      <w:proofErr w:type="spellStart"/>
      <w:r w:rsidRPr="00F36BE5">
        <w:rPr>
          <w:lang w:val="en-US"/>
        </w:rPr>
        <w:t>var</w:t>
      </w:r>
      <w:proofErr w:type="spellEnd"/>
      <w:r w:rsidRPr="00F36BE5">
        <w:rPr>
          <w:lang w:val="en-US"/>
        </w:rPr>
        <w:t xml:space="preserve"> </w:t>
      </w:r>
      <w:proofErr w:type="spellStart"/>
      <w:r w:rsidRPr="00F36BE5">
        <w:rPr>
          <w:lang w:val="en-US"/>
        </w:rPr>
        <w:t>badRequestResult</w:t>
      </w:r>
      <w:proofErr w:type="spellEnd"/>
      <w:r w:rsidRPr="00F36BE5">
        <w:rPr>
          <w:lang w:val="en-US"/>
        </w:rPr>
        <w:t xml:space="preserve"> = </w:t>
      </w:r>
      <w:proofErr w:type="spellStart"/>
      <w:r w:rsidRPr="00F36BE5">
        <w:rPr>
          <w:lang w:val="en-US"/>
        </w:rPr>
        <w:t>Assert.IsType</w:t>
      </w:r>
      <w:proofErr w:type="spellEnd"/>
      <w:r w:rsidRPr="00F36BE5">
        <w:rPr>
          <w:lang w:val="en-US"/>
        </w:rPr>
        <w:t>&lt;</w:t>
      </w:r>
      <w:proofErr w:type="spellStart"/>
      <w:r w:rsidRPr="00F36BE5">
        <w:rPr>
          <w:lang w:val="en-US"/>
        </w:rPr>
        <w:t>ActionResult</w:t>
      </w:r>
      <w:proofErr w:type="spellEnd"/>
      <w:r w:rsidRPr="00F36BE5">
        <w:rPr>
          <w:lang w:val="en-US"/>
        </w:rPr>
        <w:t>&lt;Client&gt;&gt;(result);</w:t>
      </w:r>
    </w:p>
    <w:p w14:paraId="31476960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</w:t>
      </w:r>
      <w:proofErr w:type="spellStart"/>
      <w:r w:rsidRPr="00F36BE5">
        <w:rPr>
          <w:lang w:val="en-US"/>
        </w:rPr>
        <w:t>var</w:t>
      </w:r>
      <w:proofErr w:type="spellEnd"/>
      <w:r w:rsidRPr="00F36BE5">
        <w:rPr>
          <w:lang w:val="en-US"/>
        </w:rPr>
        <w:t xml:space="preserve"> response = </w:t>
      </w:r>
      <w:proofErr w:type="spellStart"/>
      <w:r w:rsidRPr="00F36BE5">
        <w:rPr>
          <w:lang w:val="en-US"/>
        </w:rPr>
        <w:t>badRequestResult.Result</w:t>
      </w:r>
      <w:proofErr w:type="spellEnd"/>
      <w:r w:rsidRPr="00F36BE5">
        <w:rPr>
          <w:lang w:val="en-US"/>
        </w:rPr>
        <w:t xml:space="preserve"> as </w:t>
      </w:r>
      <w:proofErr w:type="spellStart"/>
      <w:r w:rsidRPr="00F36BE5">
        <w:rPr>
          <w:lang w:val="en-US"/>
        </w:rPr>
        <w:t>BadRequestObjectResult</w:t>
      </w:r>
      <w:proofErr w:type="spellEnd"/>
      <w:r w:rsidRPr="00F36BE5">
        <w:rPr>
          <w:lang w:val="en-US"/>
        </w:rPr>
        <w:t>;</w:t>
      </w:r>
    </w:p>
    <w:p w14:paraId="1BA263E4" w14:textId="77777777" w:rsidR="00F36BE5" w:rsidRPr="00F36BE5" w:rsidRDefault="00F36BE5" w:rsidP="00F36BE5">
      <w:pPr>
        <w:pStyle w:val="aff0"/>
        <w:rPr>
          <w:lang w:val="en-US"/>
        </w:rPr>
      </w:pPr>
    </w:p>
    <w:p w14:paraId="3FDED767" w14:textId="7589DE30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</w:t>
      </w:r>
      <w:proofErr w:type="spellStart"/>
      <w:r w:rsidRPr="00F36BE5">
        <w:rPr>
          <w:lang w:val="en-US"/>
        </w:rPr>
        <w:t>Assert.NotNull</w:t>
      </w:r>
      <w:proofErr w:type="spellEnd"/>
      <w:r w:rsidRPr="00F36BE5">
        <w:rPr>
          <w:lang w:val="en-US"/>
        </w:rPr>
        <w:t>(response);</w:t>
      </w:r>
    </w:p>
    <w:p w14:paraId="62FA5F63" w14:textId="77777777" w:rsidR="00F36BE5" w:rsidRPr="00F36BE5" w:rsidRDefault="00F36BE5" w:rsidP="00F36BE5">
      <w:pPr>
        <w:pStyle w:val="aff0"/>
        <w:rPr>
          <w:lang w:val="en-US"/>
        </w:rPr>
      </w:pPr>
      <w:r w:rsidRPr="00F36BE5">
        <w:rPr>
          <w:lang w:val="en-US"/>
        </w:rPr>
        <w:t xml:space="preserve">    var message = </w:t>
      </w:r>
      <w:proofErr w:type="gramStart"/>
      <w:r w:rsidRPr="00F36BE5">
        <w:rPr>
          <w:lang w:val="en-US"/>
        </w:rPr>
        <w:t>response?.</w:t>
      </w:r>
      <w:proofErr w:type="gramEnd"/>
      <w:r w:rsidRPr="00F36BE5">
        <w:rPr>
          <w:lang w:val="en-US"/>
        </w:rPr>
        <w:t>Value?.GetType().GetProperty("message")?.GetValue(response?.Value, null);</w:t>
      </w:r>
    </w:p>
    <w:p w14:paraId="3A2A320E" w14:textId="77777777" w:rsidR="00F36BE5" w:rsidRPr="00F36BE5" w:rsidRDefault="00F36BE5" w:rsidP="00F36BE5">
      <w:pPr>
        <w:pStyle w:val="aff0"/>
        <w:rPr>
          <w:lang w:val="en-US"/>
        </w:rPr>
      </w:pPr>
    </w:p>
    <w:p w14:paraId="7FCF1BCC" w14:textId="77777777" w:rsidR="00F36BE5" w:rsidRDefault="00F36BE5" w:rsidP="00F36BE5">
      <w:pPr>
        <w:pStyle w:val="aff0"/>
      </w:pPr>
      <w:r w:rsidRPr="00F36BE5">
        <w:rPr>
          <w:lang w:val="en-US"/>
        </w:rPr>
        <w:t xml:space="preserve">    </w:t>
      </w:r>
      <w:proofErr w:type="spellStart"/>
      <w:r>
        <w:t>Assert.Equal</w:t>
      </w:r>
      <w:proofErr w:type="spellEnd"/>
      <w:r>
        <w:t xml:space="preserve">("Фамилия, имя и телефон обязательны", </w:t>
      </w:r>
      <w:proofErr w:type="spellStart"/>
      <w:r>
        <w:t>message</w:t>
      </w:r>
      <w:proofErr w:type="spellEnd"/>
      <w:r>
        <w:t>);</w:t>
      </w:r>
    </w:p>
    <w:p w14:paraId="78936441" w14:textId="476A63B6" w:rsidR="00F36BE5" w:rsidRDefault="00F36BE5" w:rsidP="00F36BE5">
      <w:pPr>
        <w:pStyle w:val="aff0"/>
      </w:pPr>
      <w:r>
        <w:t>}</w:t>
      </w:r>
    </w:p>
    <w:p w14:paraId="227A2DF6" w14:textId="49ED3016" w:rsidR="000D39DB" w:rsidRDefault="000D39DB" w:rsidP="000D39DB">
      <w:pPr>
        <w:pStyle w:val="afd"/>
      </w:pPr>
      <w:r w:rsidRPr="000D39DB">
        <w:rPr>
          <w:lang w:eastAsia="ru-RU"/>
        </w:rPr>
        <w:lastRenderedPageBreak/>
        <w:drawing>
          <wp:inline distT="0" distB="0" distL="0" distR="0" wp14:anchorId="2B5AA232" wp14:editId="4535A731">
            <wp:extent cx="5939790" cy="1212850"/>
            <wp:effectExtent l="0" t="0" r="3810" b="6350"/>
            <wp:docPr id="53979912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912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24FC" w14:textId="60893510" w:rsidR="000D39DB" w:rsidRPr="002F27C7" w:rsidRDefault="000D39DB" w:rsidP="000D39DB">
      <w:pPr>
        <w:pStyle w:val="afe"/>
      </w:pPr>
      <w:r>
        <w:t>Рисунок</w:t>
      </w:r>
      <w:r w:rsidRPr="00E0234C">
        <w:t xml:space="preserve"> </w:t>
      </w:r>
      <w:r w:rsidR="002F27C7" w:rsidRPr="00E0234C">
        <w:t>5</w:t>
      </w:r>
      <w:r w:rsidRPr="00E0234C">
        <w:t xml:space="preserve"> </w:t>
      </w:r>
      <w:r w:rsidR="002F27C7" w:rsidRPr="00E0234C">
        <w:t>–</w:t>
      </w:r>
      <w:r w:rsidRPr="00E0234C">
        <w:t xml:space="preserve"> </w:t>
      </w:r>
      <w:r w:rsidR="002F27C7">
        <w:rPr>
          <w:lang w:val="en-US"/>
        </w:rPr>
        <w:t>Visual</w:t>
      </w:r>
      <w:r w:rsidR="002F27C7" w:rsidRPr="00E0234C">
        <w:t xml:space="preserve"> </w:t>
      </w:r>
      <w:r w:rsidR="002F27C7">
        <w:rPr>
          <w:lang w:val="en-US"/>
        </w:rPr>
        <w:t>Studio</w:t>
      </w:r>
      <w:r w:rsidR="002F27C7" w:rsidRPr="00E0234C">
        <w:t xml:space="preserve"> 2022. </w:t>
      </w:r>
      <w:r w:rsidR="002F27C7">
        <w:t>Вид</w:t>
      </w:r>
      <w:r w:rsidR="002F27C7" w:rsidRPr="002F27C7">
        <w:t xml:space="preserve"> </w:t>
      </w:r>
      <w:r w:rsidR="002F27C7">
        <w:t>вкладки с результатами тестирования</w:t>
      </w:r>
    </w:p>
    <w:p w14:paraId="369A8A3C" w14:textId="0F1A199A" w:rsidR="008D6D25" w:rsidRDefault="008D6D25" w:rsidP="008D6D25">
      <w:pPr>
        <w:pStyle w:val="2"/>
      </w:pPr>
      <w:r>
        <w:t>Функциональное тестирование</w:t>
      </w:r>
    </w:p>
    <w:p w14:paraId="7754D0CE" w14:textId="55FB1D85" w:rsidR="00193A8C" w:rsidRDefault="00193A8C" w:rsidP="00193A8C">
      <w:pPr>
        <w:pStyle w:val="a3"/>
      </w:pPr>
      <w:r>
        <w:t>Во время курсового проектирования проведено функциональное тестирование методом «черного ящика», результаты тестирования приведены в таблице 1.</w:t>
      </w:r>
    </w:p>
    <w:p w14:paraId="29795716" w14:textId="76B6615E" w:rsidR="00193A8C" w:rsidRDefault="00193A8C" w:rsidP="00193A8C">
      <w:pPr>
        <w:pStyle w:val="aff2"/>
      </w:pPr>
      <w:r w:rsidRPr="001B17C1">
        <w:rPr>
          <w:spacing w:val="40"/>
        </w:rPr>
        <w:t>Таблиц</w:t>
      </w:r>
      <w:r>
        <w:rPr>
          <w:spacing w:val="40"/>
        </w:rPr>
        <w:t xml:space="preserve">а 1 – </w:t>
      </w:r>
      <w:r>
        <w:t>Набор тестов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050"/>
        <w:gridCol w:w="3343"/>
        <w:gridCol w:w="1951"/>
      </w:tblGrid>
      <w:tr w:rsidR="00193A8C" w:rsidRPr="006A2EAD" w14:paraId="0FD4BD90" w14:textId="77777777" w:rsidTr="006A2EAD">
        <w:trPr>
          <w:trHeight w:val="625"/>
        </w:trPr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69A4F15B" w14:textId="77777777" w:rsidR="00193A8C" w:rsidRPr="006A2EAD" w:rsidRDefault="00193A8C" w:rsidP="00E0234C">
            <w:pPr>
              <w:jc w:val="center"/>
              <w:rPr>
                <w:b/>
              </w:rPr>
            </w:pPr>
            <w:r w:rsidRPr="006A2EAD">
              <w:rPr>
                <w:b/>
              </w:rPr>
              <w:t>Действие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7CC1DC0" w14:textId="77777777" w:rsidR="00193A8C" w:rsidRPr="006A2EAD" w:rsidRDefault="00193A8C" w:rsidP="00E0234C">
            <w:pPr>
              <w:jc w:val="center"/>
              <w:rPr>
                <w:b/>
              </w:rPr>
            </w:pPr>
            <w:r w:rsidRPr="006A2EAD">
              <w:rPr>
                <w:b/>
              </w:rPr>
              <w:t>Ожидаемый результат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vAlign w:val="center"/>
          </w:tcPr>
          <w:p w14:paraId="6C9E4BF4" w14:textId="77777777" w:rsidR="00193A8C" w:rsidRPr="006A2EAD" w:rsidRDefault="00193A8C" w:rsidP="00E0234C">
            <w:pPr>
              <w:jc w:val="center"/>
              <w:rPr>
                <w:b/>
              </w:rPr>
            </w:pPr>
            <w:r w:rsidRPr="006A2EAD">
              <w:rPr>
                <w:b/>
              </w:rPr>
              <w:t>Фактический результат</w:t>
            </w:r>
          </w:p>
        </w:tc>
      </w:tr>
      <w:tr w:rsidR="00193A8C" w14:paraId="05B6AFF4" w14:textId="77777777" w:rsidTr="006A2EAD">
        <w:tc>
          <w:tcPr>
            <w:tcW w:w="4106" w:type="dxa"/>
            <w:tcBorders>
              <w:bottom w:val="nil"/>
            </w:tcBorders>
          </w:tcPr>
          <w:p w14:paraId="4EDFC4F2" w14:textId="77777777" w:rsidR="007B1EF9" w:rsidRDefault="007B1EF9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Открыть окно со списком заявок, нажать на кнопку «Создать заявку» и в открывшемся окне ввести соответствующие данные: адрес подключения: «</w:t>
            </w:r>
          </w:p>
          <w:p w14:paraId="16E55FCF" w14:textId="77777777" w:rsidR="007B1EF9" w:rsidRDefault="007B1EF9" w:rsidP="007B1EF9">
            <w:pPr>
              <w:jc w:val="left"/>
              <w:rPr>
                <w:sz w:val="24"/>
              </w:rPr>
            </w:pPr>
            <w:r>
              <w:t>г. Москва, ул. Ленина, д. 15, кв. 42</w:t>
            </w:r>
          </w:p>
          <w:p w14:paraId="6F7902C5" w14:textId="1F21D95D" w:rsidR="00094ECA" w:rsidRPr="007B1EF9" w:rsidRDefault="007B1EF9" w:rsidP="007B1EF9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», услуга: «Домашний интернет 100 Мбит/с», оборудование: «Роутер </w:t>
            </w:r>
            <w:r>
              <w:rPr>
                <w:szCs w:val="24"/>
                <w:lang w:val="en-US"/>
              </w:rPr>
              <w:t>Wi</w:t>
            </w:r>
            <w:r w:rsidRPr="007B1EF9">
              <w:rPr>
                <w:szCs w:val="24"/>
              </w:rPr>
              <w:t>-</w:t>
            </w:r>
            <w:r>
              <w:rPr>
                <w:szCs w:val="24"/>
              </w:rPr>
              <w:t>F</w:t>
            </w:r>
            <w:proofErr w:type="spellStart"/>
            <w:r>
              <w:rPr>
                <w:szCs w:val="24"/>
                <w:lang w:val="en-US"/>
              </w:rPr>
              <w:t>i</w:t>
            </w:r>
            <w:proofErr w:type="spellEnd"/>
            <w:r w:rsidRPr="007B1EF9">
              <w:rPr>
                <w:szCs w:val="24"/>
              </w:rPr>
              <w:t xml:space="preserve"> 5</w:t>
            </w:r>
            <w:r>
              <w:rPr>
                <w:szCs w:val="24"/>
              </w:rPr>
              <w:t>», ФИО клиента: «</w:t>
            </w:r>
            <w:r w:rsidRPr="007B1EF9">
              <w:rPr>
                <w:szCs w:val="24"/>
              </w:rPr>
              <w:t>Смирнов</w:t>
            </w:r>
            <w:r>
              <w:rPr>
                <w:szCs w:val="24"/>
              </w:rPr>
              <w:t xml:space="preserve"> </w:t>
            </w:r>
            <w:r w:rsidRPr="007B1EF9">
              <w:rPr>
                <w:szCs w:val="24"/>
              </w:rPr>
              <w:t>Иван</w:t>
            </w:r>
            <w:r>
              <w:rPr>
                <w:szCs w:val="24"/>
              </w:rPr>
              <w:t xml:space="preserve"> </w:t>
            </w:r>
            <w:r w:rsidRPr="007B1EF9">
              <w:rPr>
                <w:szCs w:val="24"/>
              </w:rPr>
              <w:t>Александрович</w:t>
            </w:r>
            <w:r>
              <w:rPr>
                <w:szCs w:val="24"/>
              </w:rPr>
              <w:t>», телефон клиента: «</w:t>
            </w:r>
            <w:r>
              <w:t>+79161234567</w:t>
            </w:r>
            <w:r>
              <w:rPr>
                <w:szCs w:val="24"/>
              </w:rPr>
              <w:t>», е</w:t>
            </w:r>
            <w:r>
              <w:rPr>
                <w:szCs w:val="24"/>
                <w:lang w:val="en-US"/>
              </w:rPr>
              <w:t>mail</w:t>
            </w:r>
            <w:r>
              <w:rPr>
                <w:szCs w:val="24"/>
              </w:rPr>
              <w:t>: «</w:t>
            </w:r>
            <w:proofErr w:type="spellStart"/>
            <w:r>
              <w:rPr>
                <w:szCs w:val="24"/>
                <w:lang w:val="en-US"/>
              </w:rPr>
              <w:t>smirnov</w:t>
            </w:r>
            <w:proofErr w:type="spellEnd"/>
            <w:r w:rsidRPr="007B1EF9">
              <w:rPr>
                <w:szCs w:val="24"/>
              </w:rPr>
              <w:t>@</w:t>
            </w:r>
            <w:r>
              <w:rPr>
                <w:szCs w:val="24"/>
                <w:lang w:val="en-US"/>
              </w:rPr>
              <w:t>email</w:t>
            </w:r>
            <w:r w:rsidRPr="007B1EF9">
              <w:rPr>
                <w:szCs w:val="24"/>
              </w:rPr>
              <w:t>.</w:t>
            </w:r>
            <w:proofErr w:type="spellStart"/>
            <w:r>
              <w:rPr>
                <w:szCs w:val="24"/>
                <w:lang w:val="en-US"/>
              </w:rPr>
              <w:t>ru</w:t>
            </w:r>
            <w:proofErr w:type="spellEnd"/>
            <w:r>
              <w:rPr>
                <w:szCs w:val="24"/>
              </w:rPr>
              <w:t>»</w:t>
            </w:r>
            <w:r w:rsidRPr="007B1EF9">
              <w:rPr>
                <w:szCs w:val="24"/>
              </w:rPr>
              <w:t xml:space="preserve">, </w:t>
            </w:r>
            <w:r>
              <w:rPr>
                <w:szCs w:val="24"/>
              </w:rPr>
              <w:t xml:space="preserve">дата подключения: 15.12.2025, продолжительность: 150, </w:t>
            </w:r>
            <w:r w:rsidR="00E4243B">
              <w:rPr>
                <w:szCs w:val="24"/>
              </w:rPr>
              <w:t>результат: «успешно»</w:t>
            </w:r>
          </w:p>
        </w:tc>
        <w:tc>
          <w:tcPr>
            <w:tcW w:w="3402" w:type="dxa"/>
            <w:tcBorders>
              <w:bottom w:val="nil"/>
            </w:tcBorders>
          </w:tcPr>
          <w:p w14:paraId="106C2805" w14:textId="59E96894" w:rsidR="00193A8C" w:rsidRPr="008F2E2A" w:rsidRDefault="00E4243B" w:rsidP="00094ECA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Отображается окно с сообщением «Заявка успешно создана!»</w:t>
            </w:r>
          </w:p>
        </w:tc>
        <w:tc>
          <w:tcPr>
            <w:tcW w:w="1836" w:type="dxa"/>
            <w:tcBorders>
              <w:bottom w:val="nil"/>
            </w:tcBorders>
          </w:tcPr>
          <w:p w14:paraId="20480363" w14:textId="64715203" w:rsidR="00193A8C" w:rsidRPr="008F2E2A" w:rsidRDefault="00094ECA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Совпадает с ожидаемым</w:t>
            </w:r>
          </w:p>
        </w:tc>
      </w:tr>
    </w:tbl>
    <w:p w14:paraId="50B9FAF1" w14:textId="08679B6E" w:rsidR="006163ED" w:rsidRPr="006163ED" w:rsidRDefault="006163ED" w:rsidP="006163ED">
      <w:pPr>
        <w:pStyle w:val="aff2"/>
        <w:rPr>
          <w:i/>
          <w:iCs/>
        </w:rPr>
      </w:pPr>
      <w:r w:rsidRPr="006163ED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86"/>
        <w:gridCol w:w="3207"/>
        <w:gridCol w:w="1951"/>
      </w:tblGrid>
      <w:tr w:rsidR="006163ED" w14:paraId="0EE6CEF0" w14:textId="77777777" w:rsidTr="00E0234C">
        <w:trPr>
          <w:trHeight w:val="625"/>
        </w:trPr>
        <w:tc>
          <w:tcPr>
            <w:tcW w:w="4248" w:type="dxa"/>
            <w:vAlign w:val="center"/>
          </w:tcPr>
          <w:p w14:paraId="08DBA4A0" w14:textId="77777777" w:rsidR="006163ED" w:rsidRPr="00685A4E" w:rsidRDefault="006163ED" w:rsidP="00E0234C">
            <w:pPr>
              <w:jc w:val="center"/>
              <w:rPr>
                <w:b/>
              </w:rPr>
            </w:pPr>
            <w:r w:rsidRPr="00685A4E">
              <w:rPr>
                <w:b/>
              </w:rPr>
              <w:t>Действие</w:t>
            </w:r>
          </w:p>
        </w:tc>
        <w:tc>
          <w:tcPr>
            <w:tcW w:w="3260" w:type="dxa"/>
            <w:vAlign w:val="center"/>
          </w:tcPr>
          <w:p w14:paraId="6D473802" w14:textId="77777777" w:rsidR="006163ED" w:rsidRPr="00685A4E" w:rsidRDefault="006163ED" w:rsidP="00E0234C">
            <w:pPr>
              <w:jc w:val="center"/>
              <w:rPr>
                <w:b/>
              </w:rPr>
            </w:pPr>
            <w:r w:rsidRPr="00685A4E">
              <w:rPr>
                <w:b/>
              </w:rPr>
              <w:t>Ожидаемый результат</w:t>
            </w:r>
          </w:p>
        </w:tc>
        <w:tc>
          <w:tcPr>
            <w:tcW w:w="1836" w:type="dxa"/>
            <w:vAlign w:val="center"/>
          </w:tcPr>
          <w:p w14:paraId="603C932B" w14:textId="77777777" w:rsidR="006163ED" w:rsidRPr="00685A4E" w:rsidRDefault="006163ED" w:rsidP="00E0234C">
            <w:pPr>
              <w:jc w:val="center"/>
              <w:rPr>
                <w:b/>
              </w:rPr>
            </w:pPr>
            <w:r w:rsidRPr="00685A4E">
              <w:rPr>
                <w:b/>
              </w:rPr>
              <w:t>Фактический результат</w:t>
            </w:r>
          </w:p>
        </w:tc>
      </w:tr>
      <w:tr w:rsidR="006163ED" w14:paraId="03759077" w14:textId="77777777" w:rsidTr="00E0234C">
        <w:tc>
          <w:tcPr>
            <w:tcW w:w="4248" w:type="dxa"/>
            <w:tcBorders>
              <w:bottom w:val="single" w:sz="4" w:space="0" w:color="auto"/>
            </w:tcBorders>
          </w:tcPr>
          <w:p w14:paraId="39C48E75" w14:textId="4AD21195" w:rsidR="000D39DB" w:rsidRDefault="000D39DB" w:rsidP="000D39DB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Открыть окно со списком заявок, нажать на кнопку «Создать заявку» и в открывшемся окне ввести соответствующие данные: адрес подключения: «</w:t>
            </w:r>
          </w:p>
          <w:p w14:paraId="4499FBDD" w14:textId="77777777" w:rsidR="000D39DB" w:rsidRDefault="000D39DB" w:rsidP="000D39DB">
            <w:pPr>
              <w:jc w:val="left"/>
              <w:rPr>
                <w:sz w:val="24"/>
              </w:rPr>
            </w:pPr>
            <w:r>
              <w:t>г. Москва, ул. Ленина, д. 15, кв. 42</w:t>
            </w:r>
          </w:p>
          <w:p w14:paraId="60A3F4F4" w14:textId="6260338F" w:rsidR="006163ED" w:rsidRPr="007B1EF9" w:rsidRDefault="000D39DB" w:rsidP="000D39DB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», оборудование: «Роутер </w:t>
            </w:r>
            <w:r>
              <w:rPr>
                <w:szCs w:val="24"/>
                <w:lang w:val="en-US"/>
              </w:rPr>
              <w:t>Wi</w:t>
            </w:r>
            <w:r w:rsidRPr="007B1EF9">
              <w:rPr>
                <w:szCs w:val="24"/>
              </w:rPr>
              <w:t>-</w:t>
            </w:r>
            <w:r>
              <w:rPr>
                <w:szCs w:val="24"/>
              </w:rPr>
              <w:t>F</w:t>
            </w:r>
            <w:proofErr w:type="spellStart"/>
            <w:r>
              <w:rPr>
                <w:szCs w:val="24"/>
                <w:lang w:val="en-US"/>
              </w:rPr>
              <w:t>i</w:t>
            </w:r>
            <w:proofErr w:type="spellEnd"/>
            <w:r w:rsidRPr="007B1EF9">
              <w:rPr>
                <w:szCs w:val="24"/>
              </w:rPr>
              <w:t xml:space="preserve"> 5</w:t>
            </w:r>
            <w:r>
              <w:rPr>
                <w:szCs w:val="24"/>
              </w:rPr>
              <w:t>», ФИО клиента: «</w:t>
            </w:r>
            <w:r w:rsidRPr="007B1EF9">
              <w:rPr>
                <w:szCs w:val="24"/>
              </w:rPr>
              <w:t>Смирнов</w:t>
            </w:r>
            <w:r>
              <w:rPr>
                <w:szCs w:val="24"/>
              </w:rPr>
              <w:t xml:space="preserve"> </w:t>
            </w:r>
            <w:r w:rsidRPr="007B1EF9">
              <w:rPr>
                <w:szCs w:val="24"/>
              </w:rPr>
              <w:t>Иван</w:t>
            </w:r>
            <w:r>
              <w:rPr>
                <w:szCs w:val="24"/>
              </w:rPr>
              <w:t xml:space="preserve"> </w:t>
            </w:r>
            <w:r w:rsidRPr="007B1EF9">
              <w:rPr>
                <w:szCs w:val="24"/>
              </w:rPr>
              <w:t>Александрович</w:t>
            </w:r>
            <w:r>
              <w:rPr>
                <w:szCs w:val="24"/>
              </w:rPr>
              <w:t>», телефон клиента: «</w:t>
            </w:r>
            <w:r>
              <w:t>+79161234567</w:t>
            </w:r>
            <w:r>
              <w:rPr>
                <w:szCs w:val="24"/>
              </w:rPr>
              <w:t>», е</w:t>
            </w:r>
            <w:r>
              <w:rPr>
                <w:szCs w:val="24"/>
                <w:lang w:val="en-US"/>
              </w:rPr>
              <w:t>mail</w:t>
            </w:r>
            <w:r>
              <w:rPr>
                <w:szCs w:val="24"/>
              </w:rPr>
              <w:t>: «</w:t>
            </w:r>
            <w:proofErr w:type="spellStart"/>
            <w:r>
              <w:rPr>
                <w:szCs w:val="24"/>
                <w:lang w:val="en-US"/>
              </w:rPr>
              <w:t>smirnov</w:t>
            </w:r>
            <w:proofErr w:type="spellEnd"/>
            <w:r w:rsidRPr="007B1EF9">
              <w:rPr>
                <w:szCs w:val="24"/>
              </w:rPr>
              <w:t>@</w:t>
            </w:r>
            <w:r>
              <w:rPr>
                <w:szCs w:val="24"/>
                <w:lang w:val="en-US"/>
              </w:rPr>
              <w:t>email</w:t>
            </w:r>
            <w:r w:rsidRPr="007B1EF9">
              <w:rPr>
                <w:szCs w:val="24"/>
              </w:rPr>
              <w:t>.</w:t>
            </w:r>
            <w:proofErr w:type="spellStart"/>
            <w:r>
              <w:rPr>
                <w:szCs w:val="24"/>
                <w:lang w:val="en-US"/>
              </w:rPr>
              <w:t>ru</w:t>
            </w:r>
            <w:proofErr w:type="spellEnd"/>
            <w:r>
              <w:rPr>
                <w:szCs w:val="24"/>
              </w:rPr>
              <w:t>»</w:t>
            </w:r>
            <w:r w:rsidRPr="007B1EF9">
              <w:rPr>
                <w:szCs w:val="24"/>
              </w:rPr>
              <w:t xml:space="preserve">, </w:t>
            </w:r>
            <w:r>
              <w:rPr>
                <w:szCs w:val="24"/>
              </w:rPr>
              <w:t xml:space="preserve">дата подключения: 15.12.2025, </w:t>
            </w:r>
            <w:r w:rsidR="00F41052" w:rsidRPr="00F41052">
              <w:rPr>
                <w:szCs w:val="24"/>
              </w:rPr>
              <w:t>продолжительность: 150, результат: «успешно»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0CF92B41" w14:textId="7C1860BE" w:rsidR="006163ED" w:rsidRPr="008F2E2A" w:rsidRDefault="000D39DB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Отображается окно с сообщением «Ошибка. Выберите услугу»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4DFD24B2" w14:textId="157BEFA9" w:rsidR="006163ED" w:rsidRPr="008F2E2A" w:rsidRDefault="000D39DB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Совпадает с ожидаемым</w:t>
            </w:r>
          </w:p>
        </w:tc>
      </w:tr>
      <w:tr w:rsidR="006163ED" w14:paraId="10900DE0" w14:textId="77777777" w:rsidTr="00E0234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8F0CF2" w14:textId="767E5679" w:rsidR="006163ED" w:rsidRPr="00094EC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 w:rsidRPr="00F41052">
              <w:rPr>
                <w:szCs w:val="24"/>
              </w:rPr>
              <w:t>Авторизоваться под логином и паролем супервайзера. Открыть окно со списком заявок, нажать на кнопку «Экспорт»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F09DB7" w14:textId="08098A00" w:rsidR="006163ED" w:rsidRPr="008F2E2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 w:rsidRPr="00F41052">
              <w:rPr>
                <w:szCs w:val="24"/>
              </w:rPr>
              <w:t>Открывается окно с выбором пути для сохранения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DF74C8" w14:textId="42365C8B" w:rsidR="006163ED" w:rsidRPr="008F2E2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Совпадает с ожидаемым</w:t>
            </w:r>
          </w:p>
        </w:tc>
      </w:tr>
      <w:tr w:rsidR="006163ED" w14:paraId="1B49C861" w14:textId="77777777" w:rsidTr="00E0234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70CA91" w14:textId="1B2B63F4" w:rsidR="006163ED" w:rsidRPr="00094EC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 w:rsidRPr="00F41052">
              <w:rPr>
                <w:szCs w:val="24"/>
              </w:rPr>
              <w:t>Авторизоваться под логином и паролем супервайзера. Открыть окно со списком заявок, нажать на кнопку «Сотрудники». Выбрать сотрудника «Иванов Алексей Иванович» и нажать на кнопку с пиктограммой карандаша. В открывшемся окне изменить следующие данные: логин: «ivanov2», новый пароль: «pass123»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18099F" w14:textId="4E81315D" w:rsidR="006163ED" w:rsidRPr="008F2E2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 w:rsidRPr="00F41052">
              <w:rPr>
                <w:szCs w:val="24"/>
              </w:rPr>
              <w:t>Отображается окно с сообщением «Данные сотрудника обновлены»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35F6CB" w14:textId="2BA4E93B" w:rsidR="006163ED" w:rsidRPr="008F2E2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Совпадает с ожидаемым</w:t>
            </w:r>
          </w:p>
        </w:tc>
      </w:tr>
      <w:tr w:rsidR="006163ED" w14:paraId="045C71D9" w14:textId="77777777" w:rsidTr="00E0234C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90877C" w14:textId="178B8CB6" w:rsidR="006163ED" w:rsidRPr="00094ECA" w:rsidRDefault="00F41052" w:rsidP="00685A4E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 w:rsidRPr="00F41052">
              <w:rPr>
                <w:szCs w:val="24"/>
              </w:rPr>
              <w:t>Авторизоваться под логином и паролем супервайзера. Открыть окно со списком заявок, нажать на кнопку «Сотрудники». Выбрать сотрудника «Новиков Андрей» и нажать на кнопку с пиктограммой двери. В открывшемся окне подтвердить увольнение оператора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AA819B" w14:textId="39384BDA" w:rsidR="006163ED" w:rsidRPr="008F2E2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 w:rsidRPr="00F41052">
              <w:rPr>
                <w:szCs w:val="24"/>
              </w:rPr>
              <w:t>Отображается окно с сообщением «Сотрудник успешно уволен»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3ADDD2" w14:textId="0131C9D4" w:rsidR="006163ED" w:rsidRPr="008F2E2A" w:rsidRDefault="00F41052" w:rsidP="00E0234C">
            <w:pPr>
              <w:pStyle w:val="a3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Совпадает с ожидаемым</w:t>
            </w:r>
          </w:p>
        </w:tc>
      </w:tr>
    </w:tbl>
    <w:p w14:paraId="1B1DAAEB" w14:textId="77777777" w:rsidR="0004582F" w:rsidRDefault="0004582F" w:rsidP="006163ED">
      <w:pPr>
        <w:pStyle w:val="a3"/>
        <w:ind w:firstLine="0"/>
      </w:pPr>
    </w:p>
    <w:p w14:paraId="21233B3A" w14:textId="36BE5B67" w:rsidR="0004582F" w:rsidRPr="0004582F" w:rsidRDefault="0004582F" w:rsidP="0004582F">
      <w:pPr>
        <w:pStyle w:val="a3"/>
      </w:pPr>
      <w:r w:rsidRPr="0004582F">
        <w:t>По результатам тестирования можно сделать вывод, что созданное приложение работает корректно и согласно ожиданиям</w:t>
      </w:r>
    </w:p>
    <w:p w14:paraId="47BB9430" w14:textId="73531B2C" w:rsidR="008D6D25" w:rsidRDefault="008D6D25" w:rsidP="008D6D25">
      <w:pPr>
        <w:pStyle w:val="1"/>
      </w:pPr>
      <w:r>
        <w:lastRenderedPageBreak/>
        <w:t>Инструкция по эксплуатации ПО</w:t>
      </w:r>
    </w:p>
    <w:p w14:paraId="0F94BFFA" w14:textId="7A1406EB" w:rsidR="008D6D25" w:rsidRDefault="008D6D25" w:rsidP="008D6D25">
      <w:pPr>
        <w:pStyle w:val="2"/>
      </w:pPr>
      <w:r>
        <w:t>Установка программного обеспечения</w:t>
      </w:r>
    </w:p>
    <w:p w14:paraId="6D5A69FE" w14:textId="5CA94024" w:rsidR="002E0934" w:rsidRDefault="00204211" w:rsidP="002E0934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E9744D9" w14:textId="77777777" w:rsidR="00204211" w:rsidRDefault="00204211" w:rsidP="00204211">
      <w:pPr>
        <w:pStyle w:val="a1"/>
      </w:pPr>
      <w:r w:rsidRPr="001A150B">
        <w:t>ОС</w:t>
      </w:r>
      <w:r>
        <w:t xml:space="preserve"> </w:t>
      </w:r>
      <w:r w:rsidRPr="006E6E71">
        <w:t>Ubuntu Server 22.04 LTS или аналогичная</w:t>
      </w:r>
      <w:r w:rsidRPr="00E85EAB">
        <w:t>;</w:t>
      </w:r>
    </w:p>
    <w:p w14:paraId="3C392AA6" w14:textId="4EA065F4" w:rsidR="00204211" w:rsidRPr="0059367C" w:rsidRDefault="00204211" w:rsidP="00204211">
      <w:pPr>
        <w:pStyle w:val="a1"/>
      </w:pPr>
      <w:r>
        <w:t xml:space="preserve">сервер БД: </w:t>
      </w:r>
      <w:r w:rsidRPr="0059367C">
        <w:rPr>
          <w:lang w:val="en-US"/>
        </w:rPr>
        <w:t>MySQL</w:t>
      </w:r>
      <w:r w:rsidR="006D0D7D">
        <w:t xml:space="preserve"> версией</w:t>
      </w:r>
      <w:r w:rsidRPr="0059367C">
        <w:t xml:space="preserve"> не ниже 8.0;</w:t>
      </w:r>
    </w:p>
    <w:p w14:paraId="7825F8D8" w14:textId="77777777" w:rsidR="00204211" w:rsidRPr="0059367C" w:rsidRDefault="00204211" w:rsidP="00204211">
      <w:pPr>
        <w:pStyle w:val="a1"/>
      </w:pPr>
      <w:r w:rsidRPr="0059367C">
        <w:t>процессор с 2 ядрами по 2 ГГц;</w:t>
      </w:r>
    </w:p>
    <w:p w14:paraId="63C86ECD" w14:textId="77777777" w:rsidR="00204211" w:rsidRPr="0059367C" w:rsidRDefault="00204211" w:rsidP="00204211">
      <w:pPr>
        <w:pStyle w:val="a1"/>
      </w:pPr>
      <w:r w:rsidRPr="0059367C">
        <w:t>оперативная память объемом 2 ГБ;</w:t>
      </w:r>
    </w:p>
    <w:p w14:paraId="1B4FA3E3" w14:textId="77777777" w:rsidR="00204211" w:rsidRPr="0059367C" w:rsidRDefault="00204211" w:rsidP="00204211">
      <w:pPr>
        <w:pStyle w:val="a1"/>
      </w:pPr>
      <w:r w:rsidRPr="0059367C">
        <w:t xml:space="preserve">ПО для работы </w:t>
      </w:r>
      <w:r w:rsidRPr="0059367C">
        <w:rPr>
          <w:lang w:val="en-US"/>
        </w:rPr>
        <w:t>API</w:t>
      </w:r>
      <w:r w:rsidRPr="0059367C">
        <w:t>: .</w:t>
      </w:r>
      <w:r w:rsidRPr="0059367C">
        <w:rPr>
          <w:lang w:val="en-US"/>
        </w:rPr>
        <w:t>NET</w:t>
      </w:r>
      <w:r w:rsidRPr="0059367C">
        <w:t xml:space="preserve"> </w:t>
      </w:r>
      <w:r w:rsidRPr="0059367C">
        <w:rPr>
          <w:lang w:val="en-US"/>
        </w:rPr>
        <w:t>SDK</w:t>
      </w:r>
      <w:r w:rsidRPr="0059367C">
        <w:t xml:space="preserve"> версией не ниже 8.0;</w:t>
      </w:r>
    </w:p>
    <w:p w14:paraId="594F0724" w14:textId="25141689" w:rsidR="00204211" w:rsidRDefault="00204211" w:rsidP="00204211">
      <w:pPr>
        <w:pStyle w:val="a1"/>
      </w:pPr>
      <w:r w:rsidRPr="0059367C">
        <w:t>не менее 30 ГБ свободного дискового пространства.</w:t>
      </w:r>
    </w:p>
    <w:p w14:paraId="0E714EA5" w14:textId="067D15D2" w:rsidR="006D0D7D" w:rsidRDefault="006D0D7D" w:rsidP="006D0D7D">
      <w:pPr>
        <w:pStyle w:val="a3"/>
      </w:pPr>
      <w:r>
        <w:t>Для развертывания серверной части необходимо:</w:t>
      </w:r>
    </w:p>
    <w:p w14:paraId="2BE2B9D4" w14:textId="7A741EB3" w:rsidR="006D0D7D" w:rsidRDefault="006D0D7D" w:rsidP="006D0D7D">
      <w:pPr>
        <w:pStyle w:val="a1"/>
        <w:numPr>
          <w:ilvl w:val="0"/>
          <w:numId w:val="22"/>
        </w:numPr>
      </w:pPr>
      <w:r>
        <w:t xml:space="preserve">установить .NET 8 SDK и </w:t>
      </w:r>
      <w:r>
        <w:rPr>
          <w:lang w:val="en-US"/>
        </w:rPr>
        <w:t>MySQL</w:t>
      </w:r>
      <w:r>
        <w:t>;</w:t>
      </w:r>
    </w:p>
    <w:p w14:paraId="33FFC219" w14:textId="0E79B219" w:rsidR="006D0D7D" w:rsidRDefault="006D0D7D" w:rsidP="006D0D7D">
      <w:pPr>
        <w:pStyle w:val="a1"/>
        <w:numPr>
          <w:ilvl w:val="0"/>
          <w:numId w:val="22"/>
        </w:numPr>
      </w:pPr>
      <w:proofErr w:type="spellStart"/>
      <w:r>
        <w:t>склонировать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 xml:space="preserve"> с исходным кодом API;</w:t>
      </w:r>
    </w:p>
    <w:p w14:paraId="75C608E1" w14:textId="77777777" w:rsidR="006D0D7D" w:rsidRDefault="006D0D7D" w:rsidP="006D0D7D">
      <w:pPr>
        <w:pStyle w:val="a1"/>
        <w:numPr>
          <w:ilvl w:val="0"/>
          <w:numId w:val="22"/>
        </w:numPr>
      </w:pPr>
      <w:r>
        <w:t>настроить строку подключения к базе данных в файле </w:t>
      </w:r>
      <w:proofErr w:type="spellStart"/>
      <w:proofErr w:type="gramStart"/>
      <w:r>
        <w:t>appsettings.json</w:t>
      </w:r>
      <w:proofErr w:type="spellEnd"/>
      <w:proofErr w:type="gramEnd"/>
      <w:r>
        <w:t>;</w:t>
      </w:r>
    </w:p>
    <w:p w14:paraId="494F8ABC" w14:textId="77777777" w:rsidR="006D0D7D" w:rsidRDefault="006D0D7D" w:rsidP="006D0D7D">
      <w:pPr>
        <w:pStyle w:val="a1"/>
        <w:numPr>
          <w:ilvl w:val="0"/>
          <w:numId w:val="22"/>
        </w:numPr>
      </w:pPr>
      <w:r>
        <w:t>выполнить миграции базы данных</w:t>
      </w:r>
      <w:r>
        <w:rPr>
          <w:lang w:val="en-US"/>
        </w:rPr>
        <w:t>;</w:t>
      </w:r>
    </w:p>
    <w:p w14:paraId="7DFC7602" w14:textId="3B913E28" w:rsidR="000D39DB" w:rsidRDefault="006D0D7D" w:rsidP="006F6223">
      <w:pPr>
        <w:pStyle w:val="a1"/>
        <w:numPr>
          <w:ilvl w:val="0"/>
          <w:numId w:val="22"/>
        </w:numPr>
      </w:pPr>
      <w:r>
        <w:t xml:space="preserve">в терминале использовать </w:t>
      </w:r>
      <w:r w:rsidR="000D39DB">
        <w:t>команду,</w:t>
      </w:r>
      <w:r>
        <w:t xml:space="preserve"> представленную листингом </w:t>
      </w:r>
      <w:r w:rsidR="002F27C7">
        <w:t>8</w:t>
      </w:r>
      <w:r>
        <w:t>.</w:t>
      </w:r>
    </w:p>
    <w:p w14:paraId="5065FF0A" w14:textId="005A2299" w:rsidR="006D0D7D" w:rsidRPr="006D0D7D" w:rsidRDefault="006D0D7D" w:rsidP="006D0D7D">
      <w:pPr>
        <w:pStyle w:val="aff2"/>
      </w:pPr>
      <w:r>
        <w:t xml:space="preserve">Листинг </w:t>
      </w:r>
      <w:r w:rsidR="002F27C7">
        <w:t>8</w:t>
      </w:r>
      <w:r>
        <w:t xml:space="preserve"> – Код запуска API средствами </w:t>
      </w:r>
      <w:proofErr w:type="spellStart"/>
      <w:r>
        <w:t>docker-compos</w:t>
      </w:r>
      <w:proofErr w:type="spellEnd"/>
      <w:r>
        <w:rPr>
          <w:lang w:val="en-US"/>
        </w:rPr>
        <w:t>e</w:t>
      </w:r>
    </w:p>
    <w:p w14:paraId="147CB55F" w14:textId="3BB6663A" w:rsidR="00204211" w:rsidRPr="00E0234C" w:rsidRDefault="006D0D7D" w:rsidP="006D0D7D">
      <w:pPr>
        <w:pStyle w:val="aff0"/>
        <w:rPr>
          <w:lang w:val="en-US"/>
        </w:rPr>
      </w:pPr>
      <w:r w:rsidRPr="006D0D7D">
        <w:rPr>
          <w:rStyle w:val="aff1"/>
          <w:lang w:val="en-US"/>
        </w:rPr>
        <w:t>#</w:t>
      </w:r>
      <w:r>
        <w:rPr>
          <w:rStyle w:val="aff1"/>
        </w:rPr>
        <w:t>Код</w:t>
      </w:r>
      <w:r w:rsidRPr="006D0D7D">
        <w:rPr>
          <w:rStyle w:val="aff1"/>
          <w:lang w:val="en-US"/>
        </w:rPr>
        <w:t xml:space="preserve"> </w:t>
      </w:r>
      <w:r>
        <w:rPr>
          <w:rStyle w:val="aff1"/>
        </w:rPr>
        <w:t>запуска</w:t>
      </w:r>
      <w:r w:rsidRPr="006D0D7D">
        <w:rPr>
          <w:rStyle w:val="aff1"/>
          <w:lang w:val="en-US"/>
        </w:rPr>
        <w:t xml:space="preserve"> </w:t>
      </w:r>
      <w:r>
        <w:rPr>
          <w:rStyle w:val="aff1"/>
          <w:lang w:val="en-US"/>
        </w:rPr>
        <w:t>API</w:t>
      </w:r>
      <w:r w:rsidRPr="006D0D7D">
        <w:rPr>
          <w:rStyle w:val="aff1"/>
          <w:lang w:val="en-US"/>
        </w:rPr>
        <w:t xml:space="preserve"> </w:t>
      </w:r>
      <w:r>
        <w:rPr>
          <w:rStyle w:val="aff1"/>
        </w:rPr>
        <w:t>средствами</w:t>
      </w:r>
      <w:r w:rsidRPr="006D0D7D">
        <w:rPr>
          <w:rStyle w:val="aff1"/>
          <w:lang w:val="en-US"/>
        </w:rPr>
        <w:t xml:space="preserve"> </w:t>
      </w:r>
      <w:proofErr w:type="spellStart"/>
      <w:r>
        <w:rPr>
          <w:rStyle w:val="aff1"/>
          <w:lang w:val="en-US"/>
        </w:rPr>
        <w:t>docker</w:t>
      </w:r>
      <w:proofErr w:type="spellEnd"/>
      <w:r w:rsidRPr="006D0D7D">
        <w:rPr>
          <w:rStyle w:val="aff1"/>
          <w:lang w:val="en-US"/>
        </w:rPr>
        <w:t>-</w:t>
      </w:r>
      <w:r>
        <w:rPr>
          <w:rStyle w:val="aff1"/>
          <w:lang w:val="en-US"/>
        </w:rPr>
        <w:t>compose</w:t>
      </w:r>
      <w:r>
        <w:rPr>
          <w:lang w:val="en-US"/>
        </w:rPr>
        <w:br/>
      </w:r>
      <w:proofErr w:type="spellStart"/>
      <w:r>
        <w:rPr>
          <w:rStyle w:val="aff1"/>
          <w:lang w:val="en-US"/>
        </w:rPr>
        <w:t>docker</w:t>
      </w:r>
      <w:proofErr w:type="spellEnd"/>
      <w:r>
        <w:rPr>
          <w:rStyle w:val="aff1"/>
          <w:lang w:val="en-US"/>
        </w:rPr>
        <w:t xml:space="preserve">-compose up -d –build </w:t>
      </w:r>
    </w:p>
    <w:p w14:paraId="54150C87" w14:textId="0775D42D" w:rsidR="008D6D25" w:rsidRDefault="008D6D25" w:rsidP="008D6D25">
      <w:pPr>
        <w:pStyle w:val="2"/>
      </w:pPr>
      <w:r>
        <w:t>Инструкция по работе</w:t>
      </w:r>
    </w:p>
    <w:p w14:paraId="36C40EDE" w14:textId="450A6898" w:rsidR="00F0203C" w:rsidRDefault="00F23AD5" w:rsidP="00F0203C">
      <w:pPr>
        <w:pStyle w:val="a3"/>
      </w:pPr>
      <w:r>
        <w:t>При запуске приложения отобража</w:t>
      </w:r>
      <w:r w:rsidR="00B97EBE">
        <w:t>ю</w:t>
      </w:r>
      <w:r>
        <w:t xml:space="preserve">тся тарифы с информацией о наполнении каждого. Интерфейс окна с тарифами представлен на рисунке </w:t>
      </w:r>
      <w:r w:rsidR="002F27C7">
        <w:t>6</w:t>
      </w:r>
      <w:r>
        <w:t>.</w:t>
      </w:r>
    </w:p>
    <w:p w14:paraId="4A5370B2" w14:textId="77777777" w:rsidR="006D0D7D" w:rsidRDefault="006D0D7D" w:rsidP="00F0203C">
      <w:pPr>
        <w:pStyle w:val="a3"/>
      </w:pPr>
    </w:p>
    <w:p w14:paraId="5B7605D4" w14:textId="77777777" w:rsidR="006D0D7D" w:rsidRDefault="006D0D7D" w:rsidP="00F0203C">
      <w:pPr>
        <w:pStyle w:val="a3"/>
      </w:pPr>
    </w:p>
    <w:p w14:paraId="468DF218" w14:textId="77777777" w:rsidR="006D0D7D" w:rsidRDefault="006D0D7D" w:rsidP="00F0203C">
      <w:pPr>
        <w:pStyle w:val="a3"/>
      </w:pPr>
    </w:p>
    <w:p w14:paraId="32AB7EE2" w14:textId="1EFEF9DB" w:rsidR="00F0203C" w:rsidRDefault="00F0203C" w:rsidP="00F0203C">
      <w:pPr>
        <w:pStyle w:val="afd"/>
      </w:pPr>
      <w:r w:rsidRPr="00F0203C">
        <w:rPr>
          <w:lang w:eastAsia="ru-RU"/>
        </w:rPr>
        <w:lastRenderedPageBreak/>
        <w:drawing>
          <wp:inline distT="0" distB="0" distL="0" distR="0" wp14:anchorId="36870155" wp14:editId="10657325">
            <wp:extent cx="5939790" cy="3128645"/>
            <wp:effectExtent l="0" t="0" r="3810" b="0"/>
            <wp:docPr id="132675411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411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t="2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8F29A" w14:textId="3F363138" w:rsidR="00204211" w:rsidRDefault="00F23AD5" w:rsidP="00F0203C">
      <w:pPr>
        <w:pStyle w:val="afe"/>
      </w:pPr>
      <w:r>
        <w:t xml:space="preserve">Рисунок </w:t>
      </w:r>
      <w:r w:rsidR="002F27C7">
        <w:t>6</w:t>
      </w:r>
      <w:r w:rsidRPr="00F23AD5">
        <w:t xml:space="preserve"> </w:t>
      </w:r>
      <w:r>
        <w:t>–</w:t>
      </w:r>
      <w:r w:rsidRPr="00F23AD5">
        <w:t xml:space="preserve"> </w:t>
      </w:r>
      <w:proofErr w:type="spellStart"/>
      <w:r>
        <w:rPr>
          <w:lang w:val="en-US"/>
        </w:rPr>
        <w:t>TelemarketingApp</w:t>
      </w:r>
      <w:proofErr w:type="spellEnd"/>
      <w:r w:rsidRPr="00F23AD5">
        <w:t xml:space="preserve">. </w:t>
      </w:r>
      <w:r>
        <w:t>Вид стартового окна</w:t>
      </w:r>
    </w:p>
    <w:p w14:paraId="43B5D711" w14:textId="49B932C4" w:rsidR="00204211" w:rsidRDefault="00204211" w:rsidP="00204211">
      <w:pPr>
        <w:pStyle w:val="a3"/>
      </w:pPr>
      <w:r>
        <w:t>После успешной авторизации осуществляется переход к окну со списком заявок оператора. Пользователю с ролью «Супервайзер» доступен просмотр заявок всех операторов, а также кнопка «</w:t>
      </w:r>
      <w:r w:rsidR="00F0203C">
        <w:t>Экспорт</w:t>
      </w:r>
      <w:r>
        <w:t xml:space="preserve">» для генерации отчета за смену в формате </w:t>
      </w:r>
      <w:r w:rsidR="00853693">
        <w:rPr>
          <w:lang w:val="en-US"/>
        </w:rPr>
        <w:t>csv</w:t>
      </w:r>
      <w:r w:rsidRPr="00204211">
        <w:t>.</w:t>
      </w:r>
      <w:r>
        <w:t xml:space="preserve"> Вид окна со списком заявок операторов представлен на рисунке </w:t>
      </w:r>
      <w:r w:rsidR="002F27C7">
        <w:t>7</w:t>
      </w:r>
      <w:r>
        <w:t>.</w:t>
      </w:r>
    </w:p>
    <w:p w14:paraId="702F0540" w14:textId="60BB4781" w:rsidR="002F4F73" w:rsidRDefault="006D0D7D" w:rsidP="002F4F73">
      <w:pPr>
        <w:pStyle w:val="afd"/>
      </w:pPr>
      <w:r w:rsidRPr="006D0D7D">
        <w:rPr>
          <w:lang w:eastAsia="ru-RU"/>
        </w:rPr>
        <w:drawing>
          <wp:inline distT="0" distB="0" distL="0" distR="0" wp14:anchorId="0BB2F6EF" wp14:editId="6A9F186C">
            <wp:extent cx="5955836" cy="1752600"/>
            <wp:effectExtent l="0" t="0" r="6985" b="0"/>
            <wp:docPr id="121579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97300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373" cy="175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D7D">
        <w:t xml:space="preserve"> </w:t>
      </w:r>
    </w:p>
    <w:p w14:paraId="055EB799" w14:textId="28CE676D" w:rsidR="002F4F73" w:rsidRDefault="002F4F73" w:rsidP="002F4F73">
      <w:pPr>
        <w:pStyle w:val="afe"/>
      </w:pPr>
      <w:r>
        <w:t>Рисунок</w:t>
      </w:r>
      <w:r w:rsidRPr="0004582F">
        <w:t xml:space="preserve"> </w:t>
      </w:r>
      <w:r w:rsidR="002F27C7">
        <w:t>7</w:t>
      </w:r>
      <w:r w:rsidRPr="0004582F">
        <w:t xml:space="preserve"> – </w:t>
      </w:r>
      <w:proofErr w:type="spellStart"/>
      <w:r>
        <w:rPr>
          <w:lang w:val="en-US"/>
        </w:rPr>
        <w:t>TelemarketingApp</w:t>
      </w:r>
      <w:proofErr w:type="spellEnd"/>
      <w:r w:rsidRPr="0004582F">
        <w:t xml:space="preserve">. </w:t>
      </w:r>
      <w:r>
        <w:t>Вид</w:t>
      </w:r>
      <w:r w:rsidRPr="0004582F">
        <w:t xml:space="preserve"> </w:t>
      </w:r>
      <w:r>
        <w:t>окна списка заявок</w:t>
      </w:r>
    </w:p>
    <w:p w14:paraId="7C8EAEED" w14:textId="0EA34E2C" w:rsidR="002F4F73" w:rsidRPr="0004582F" w:rsidRDefault="006D0D7D" w:rsidP="002F4F73">
      <w:pPr>
        <w:pStyle w:val="a3"/>
      </w:pPr>
      <w:r>
        <w:lastRenderedPageBreak/>
        <w:t xml:space="preserve">Для создания заявки в левой части окна необходимо нажать кнопку «Создать заявку», ввести требуемые данные и нажать кнопку «Создать». Вид окна создания заявки представлен на рисунке </w:t>
      </w:r>
      <w:r w:rsidR="002F27C7">
        <w:t>8</w:t>
      </w:r>
      <w:r w:rsidR="0004582F">
        <w:t>.</w:t>
      </w:r>
    </w:p>
    <w:p w14:paraId="1537006E" w14:textId="5494A76C" w:rsidR="006D0D7D" w:rsidRDefault="006D0D7D" w:rsidP="006D0D7D">
      <w:pPr>
        <w:pStyle w:val="afd"/>
        <w:rPr>
          <w:lang w:val="en-US"/>
        </w:rPr>
      </w:pPr>
      <w:r w:rsidRPr="006D0D7D">
        <w:rPr>
          <w:lang w:eastAsia="ru-RU"/>
        </w:rPr>
        <w:drawing>
          <wp:inline distT="0" distB="0" distL="0" distR="0" wp14:anchorId="65E7C228" wp14:editId="336765ED">
            <wp:extent cx="3215851" cy="5734050"/>
            <wp:effectExtent l="0" t="0" r="3810" b="0"/>
            <wp:docPr id="155597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79640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0" cy="57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C01D" w14:textId="11E55CF4" w:rsidR="006D0D7D" w:rsidRDefault="006D0D7D" w:rsidP="006D0D7D">
      <w:pPr>
        <w:pStyle w:val="afe"/>
      </w:pPr>
      <w:r>
        <w:t>Рисунок</w:t>
      </w:r>
      <w:r w:rsidRPr="0004582F">
        <w:t xml:space="preserve"> </w:t>
      </w:r>
      <w:r w:rsidR="002F27C7">
        <w:t>8</w:t>
      </w:r>
      <w:r w:rsidRPr="0004582F">
        <w:t xml:space="preserve"> – </w:t>
      </w:r>
      <w:proofErr w:type="spellStart"/>
      <w:r>
        <w:rPr>
          <w:lang w:val="en-US"/>
        </w:rPr>
        <w:t>TelemarketingApp</w:t>
      </w:r>
      <w:proofErr w:type="spellEnd"/>
      <w:r w:rsidRPr="0004582F">
        <w:t xml:space="preserve">. </w:t>
      </w:r>
      <w:r>
        <w:t>Вид</w:t>
      </w:r>
      <w:r w:rsidRPr="0004582F">
        <w:t xml:space="preserve"> </w:t>
      </w:r>
      <w:r>
        <w:t>окна создания заявки</w:t>
      </w:r>
    </w:p>
    <w:p w14:paraId="53C25440" w14:textId="51978600" w:rsidR="006D0D7D" w:rsidRDefault="00CF2800" w:rsidP="006D0D7D">
      <w:pPr>
        <w:pStyle w:val="a3"/>
      </w:pPr>
      <w:r>
        <w:t xml:space="preserve">Для просмотра статистики оператора в окне списка заявок необходимо нажать на кнопку профиль. Вид окна профиля оператора представлен на рисунке </w:t>
      </w:r>
      <w:r w:rsidR="002F27C7">
        <w:t>9</w:t>
      </w:r>
      <w:r>
        <w:t>.</w:t>
      </w:r>
    </w:p>
    <w:p w14:paraId="78F54973" w14:textId="77777777" w:rsidR="00CF2800" w:rsidRPr="00CF2800" w:rsidRDefault="00CF2800" w:rsidP="006D0D7D">
      <w:pPr>
        <w:pStyle w:val="a3"/>
        <w:rPr>
          <w:lang w:val="en-US"/>
        </w:rPr>
      </w:pPr>
    </w:p>
    <w:p w14:paraId="633AFB54" w14:textId="5D64A405" w:rsidR="00CF2800" w:rsidRDefault="00CF2800" w:rsidP="00CF2800">
      <w:pPr>
        <w:pStyle w:val="afd"/>
        <w:rPr>
          <w:lang w:val="en-US"/>
        </w:rPr>
      </w:pPr>
      <w:r w:rsidRPr="00CF2800">
        <w:rPr>
          <w:lang w:eastAsia="ru-RU"/>
        </w:rPr>
        <w:lastRenderedPageBreak/>
        <w:drawing>
          <wp:inline distT="0" distB="0" distL="0" distR="0" wp14:anchorId="00096369" wp14:editId="7428DF6E">
            <wp:extent cx="4274946" cy="3114675"/>
            <wp:effectExtent l="0" t="0" r="0" b="0"/>
            <wp:docPr id="15758242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242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l="4358" t="2933" r="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924" cy="3140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DAC7E" w14:textId="41D3F3AC" w:rsidR="00CF2800" w:rsidRPr="0004582F" w:rsidRDefault="00CF2800" w:rsidP="00CF2800">
      <w:pPr>
        <w:pStyle w:val="afe"/>
      </w:pPr>
      <w:r>
        <w:t>Рисунок</w:t>
      </w:r>
      <w:r w:rsidRPr="0004582F">
        <w:t xml:space="preserve"> </w:t>
      </w:r>
      <w:r w:rsidR="002F27C7">
        <w:t>9</w:t>
      </w:r>
      <w:r w:rsidRPr="0004582F">
        <w:t xml:space="preserve"> – </w:t>
      </w:r>
      <w:proofErr w:type="spellStart"/>
      <w:r>
        <w:rPr>
          <w:lang w:val="en-US"/>
        </w:rPr>
        <w:t>TelemarketingApp</w:t>
      </w:r>
      <w:proofErr w:type="spellEnd"/>
      <w:r w:rsidRPr="0004582F">
        <w:t xml:space="preserve">. </w:t>
      </w:r>
      <w:r>
        <w:t>Вид</w:t>
      </w:r>
      <w:r w:rsidRPr="0004582F">
        <w:t xml:space="preserve"> </w:t>
      </w:r>
      <w:r>
        <w:t>окна профиля оператора</w:t>
      </w:r>
    </w:p>
    <w:p w14:paraId="307D53DB" w14:textId="77777777" w:rsidR="00E17FD3" w:rsidRPr="0004582F" w:rsidRDefault="00E17FD3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  <w:r w:rsidRPr="0004582F">
        <w:br w:type="page"/>
      </w:r>
    </w:p>
    <w:p w14:paraId="0DDF863A" w14:textId="77777777" w:rsidR="00E17FD3" w:rsidRDefault="00E17FD3" w:rsidP="00E17FD3">
      <w:pPr>
        <w:pStyle w:val="a7"/>
      </w:pPr>
      <w:bookmarkStart w:id="3" w:name="_Toc197874445"/>
      <w:r>
        <w:lastRenderedPageBreak/>
        <w:t>Заключение</w:t>
      </w:r>
      <w:bookmarkEnd w:id="3"/>
    </w:p>
    <w:p w14:paraId="0FE0CA90" w14:textId="08CC6E21" w:rsidR="00281012" w:rsidRDefault="00281012" w:rsidP="003A0B94">
      <w:pPr>
        <w:pStyle w:val="a3"/>
      </w:pPr>
      <w:r>
        <w:t>Целью курсового проектирования являлась разработка подсистемы для автоматизации процессов оформления заявок на подключение к услугам домашнего интернета и телевидения.</w:t>
      </w:r>
    </w:p>
    <w:p w14:paraId="1725ECB7" w14:textId="6CBC539E" w:rsidR="00DE4D21" w:rsidRDefault="003A0B94" w:rsidP="003A0B94">
      <w:pPr>
        <w:pStyle w:val="a3"/>
      </w:pPr>
      <w:r>
        <w:t xml:space="preserve">В ходе выполнения курсового проекта поставленная цель достигнута, разработано оконное приложение для </w:t>
      </w:r>
      <w:r w:rsidRPr="003A0B94">
        <w:t>управления заявками на подключение к услугам домашнего интернета и телевидения.</w:t>
      </w:r>
    </w:p>
    <w:p w14:paraId="328BA821" w14:textId="1940C465" w:rsidR="003A0B94" w:rsidRDefault="003A0B94" w:rsidP="003A0B94">
      <w:pPr>
        <w:pStyle w:val="a3"/>
      </w:pPr>
      <w:r>
        <w:t>В процессе достижения цели решены следующие задачи:</w:t>
      </w:r>
    </w:p>
    <w:p w14:paraId="4036BA65" w14:textId="3A39EC6F" w:rsidR="003A0B94" w:rsidRDefault="003A0B94" w:rsidP="003A0B94">
      <w:pPr>
        <w:pStyle w:val="a1"/>
      </w:pPr>
      <w:r>
        <w:t>проведен анализ предметной области;</w:t>
      </w:r>
    </w:p>
    <w:p w14:paraId="5610D770" w14:textId="6502FA95" w:rsidR="003A0B94" w:rsidRPr="003A0B94" w:rsidRDefault="003A0B94" w:rsidP="003A0B94">
      <w:pPr>
        <w:pStyle w:val="a1"/>
      </w:pPr>
      <w:r>
        <w:t>выполнен сбор требований к функциональности подсистемы</w:t>
      </w:r>
      <w:r w:rsidRPr="003A0B94">
        <w:t>;</w:t>
      </w:r>
    </w:p>
    <w:p w14:paraId="0E9997D3" w14:textId="64025AC6" w:rsidR="003A0B94" w:rsidRDefault="003A0B94" w:rsidP="003A0B94">
      <w:pPr>
        <w:pStyle w:val="a1"/>
      </w:pPr>
      <w:r>
        <w:t>проанализированы информационные источники по предметной области;</w:t>
      </w:r>
    </w:p>
    <w:p w14:paraId="3562390B" w14:textId="1D23500C" w:rsidR="003A0B94" w:rsidRDefault="003A0B94" w:rsidP="003A0B94">
      <w:pPr>
        <w:pStyle w:val="a1"/>
      </w:pPr>
      <w:r>
        <w:t>спроектирована диаграмма вариантов использования;</w:t>
      </w:r>
    </w:p>
    <w:p w14:paraId="1433281A" w14:textId="652B2552" w:rsidR="003A0B94" w:rsidRDefault="003A0B94" w:rsidP="003A0B94">
      <w:pPr>
        <w:pStyle w:val="a1"/>
      </w:pPr>
      <w:r>
        <w:t>спроектирована архитектура подсистемы;</w:t>
      </w:r>
    </w:p>
    <w:p w14:paraId="09961D67" w14:textId="508FD0D6" w:rsidR="003A0B94" w:rsidRDefault="003A0B94" w:rsidP="003A0B94">
      <w:pPr>
        <w:pStyle w:val="a1"/>
      </w:pPr>
      <w:r>
        <w:t>выбран состав программных и технических средств для реализации приложения;</w:t>
      </w:r>
    </w:p>
    <w:p w14:paraId="5EF2B57C" w14:textId="61E3BD4B" w:rsidR="003A0B94" w:rsidRDefault="003A0B94" w:rsidP="003A0B94">
      <w:pPr>
        <w:pStyle w:val="a1"/>
      </w:pPr>
      <w:r>
        <w:t>спроектирована БД;</w:t>
      </w:r>
    </w:p>
    <w:p w14:paraId="20293150" w14:textId="07C5E93F" w:rsidR="003A0B94" w:rsidRDefault="003A0B94" w:rsidP="003A0B94">
      <w:pPr>
        <w:pStyle w:val="a1"/>
      </w:pPr>
      <w:r>
        <w:t>спроектирован интерфейс оконного приложения;</w:t>
      </w:r>
    </w:p>
    <w:p w14:paraId="675586AD" w14:textId="4A39324D" w:rsidR="003A0B94" w:rsidRDefault="003A0B94" w:rsidP="003A0B94">
      <w:pPr>
        <w:pStyle w:val="a1"/>
      </w:pPr>
      <w:r>
        <w:t>создана БД в выбранной СУБД;</w:t>
      </w:r>
    </w:p>
    <w:p w14:paraId="571C9907" w14:textId="44EEE287" w:rsidR="003A0B94" w:rsidRDefault="003A0B94" w:rsidP="003A0B94">
      <w:pPr>
        <w:pStyle w:val="a1"/>
      </w:pPr>
      <w:r>
        <w:t>разработана API для взаимодействия оконного приложения с БД;</w:t>
      </w:r>
    </w:p>
    <w:p w14:paraId="7F2776E2" w14:textId="0974E200" w:rsidR="003A0B94" w:rsidRDefault="003A0B94" w:rsidP="003A0B94">
      <w:pPr>
        <w:pStyle w:val="a1"/>
      </w:pPr>
      <w:r>
        <w:t>разработано оконное приложение;</w:t>
      </w:r>
    </w:p>
    <w:p w14:paraId="640ECA7A" w14:textId="7BA21E24" w:rsidR="004A64B7" w:rsidRDefault="004A64B7" w:rsidP="003A0B94">
      <w:pPr>
        <w:pStyle w:val="a1"/>
      </w:pPr>
      <w:r>
        <w:t>реализован просмотр данных об оформленных заявках оператором;</w:t>
      </w:r>
    </w:p>
    <w:p w14:paraId="2808B809" w14:textId="550F0410" w:rsidR="003A0B94" w:rsidRDefault="003A0B94" w:rsidP="003A0B94">
      <w:pPr>
        <w:pStyle w:val="a1"/>
      </w:pPr>
      <w:r>
        <w:t>реализована фун</w:t>
      </w:r>
      <w:r w:rsidR="00905891">
        <w:t>кциональность оформления заявок</w:t>
      </w:r>
      <w:r>
        <w:t>;</w:t>
      </w:r>
    </w:p>
    <w:p w14:paraId="2E402817" w14:textId="36E8C6DB" w:rsidR="003A0B94" w:rsidRDefault="003A0B94" w:rsidP="004A64B7">
      <w:pPr>
        <w:pStyle w:val="a1"/>
      </w:pPr>
      <w:r>
        <w:t>реализована фильтрация</w:t>
      </w:r>
      <w:r w:rsidR="004A64B7">
        <w:t xml:space="preserve"> и сортировка</w:t>
      </w:r>
      <w:r>
        <w:t xml:space="preserve"> данных о клиентах;</w:t>
      </w:r>
    </w:p>
    <w:p w14:paraId="6E4ED17F" w14:textId="3A969A3C" w:rsidR="003A0B94" w:rsidRDefault="003A0B94" w:rsidP="003A0B94">
      <w:pPr>
        <w:pStyle w:val="a1"/>
      </w:pPr>
      <w:r>
        <w:t xml:space="preserve">реализован экспорт данных в формате </w:t>
      </w:r>
      <w:r w:rsidR="00853693">
        <w:rPr>
          <w:lang w:val="en-US"/>
        </w:rPr>
        <w:t>csv</w:t>
      </w:r>
      <w:r>
        <w:t>;</w:t>
      </w:r>
    </w:p>
    <w:p w14:paraId="60C7D87D" w14:textId="7B9672BE" w:rsidR="003A0B94" w:rsidRDefault="003A0B94" w:rsidP="003A0B94">
      <w:pPr>
        <w:pStyle w:val="a1"/>
      </w:pPr>
      <w:r>
        <w:t>внедрено разграничение прав доступа пользователей;</w:t>
      </w:r>
    </w:p>
    <w:p w14:paraId="59FEE904" w14:textId="071BE5DC" w:rsidR="003A0B94" w:rsidRDefault="003A0B94" w:rsidP="00CF2800">
      <w:pPr>
        <w:pStyle w:val="a1"/>
      </w:pPr>
      <w:r>
        <w:t>выполнено структурное</w:t>
      </w:r>
      <w:r w:rsidR="00CF2800" w:rsidRPr="00CF2800">
        <w:t xml:space="preserve"> </w:t>
      </w:r>
      <w:r w:rsidR="00CF2800">
        <w:t>и</w:t>
      </w:r>
      <w:r>
        <w:t xml:space="preserve"> </w:t>
      </w:r>
      <w:r w:rsidR="00CF2800">
        <w:t xml:space="preserve">функциональное </w:t>
      </w:r>
      <w:r>
        <w:t>тестирование ПО;</w:t>
      </w:r>
    </w:p>
    <w:p w14:paraId="17A2C16C" w14:textId="3FB2E302" w:rsidR="00DE4D21" w:rsidRDefault="00281012" w:rsidP="00281012">
      <w:pPr>
        <w:pStyle w:val="a1"/>
        <w:rPr>
          <w:rFonts w:eastAsiaTheme="majorEastAsia" w:cstheme="majorBidi"/>
          <w:b/>
          <w:sz w:val="32"/>
          <w:szCs w:val="40"/>
        </w:rPr>
      </w:pPr>
      <w:r>
        <w:t>разработаны</w:t>
      </w:r>
      <w:r w:rsidR="003A0B94">
        <w:t xml:space="preserve"> программная</w:t>
      </w:r>
      <w:r>
        <w:t xml:space="preserve"> и эксплуатационная</w:t>
      </w:r>
      <w:r w:rsidR="004A64B7">
        <w:t xml:space="preserve"> документация</w:t>
      </w:r>
      <w:r>
        <w:t xml:space="preserve">. </w:t>
      </w:r>
      <w:r w:rsidR="00DE4D21">
        <w:br w:type="page"/>
      </w:r>
    </w:p>
    <w:p w14:paraId="104CD2C0" w14:textId="77777777" w:rsidR="00DE4D21" w:rsidRDefault="00DE4D21" w:rsidP="00DE4D21">
      <w:pPr>
        <w:pStyle w:val="a7"/>
      </w:pPr>
      <w:bookmarkStart w:id="4" w:name="_Toc197874446"/>
      <w:r>
        <w:lastRenderedPageBreak/>
        <w:t>Список использованных источников</w:t>
      </w:r>
      <w:bookmarkEnd w:id="4"/>
    </w:p>
    <w:p w14:paraId="60ADD3FB" w14:textId="27F646FC" w:rsidR="00DE4D21" w:rsidRPr="00DE4D21" w:rsidRDefault="00E17FD3" w:rsidP="00E17FD3">
      <w:pPr>
        <w:spacing w:line="360" w:lineRule="auto"/>
        <w:ind w:firstLine="709"/>
        <w:rPr>
          <w:rFonts w:eastAsia="SimSun" w:cs="Times New Roman"/>
          <w:kern w:val="0"/>
          <w:lang w:eastAsia="ru-RU"/>
          <w14:ligatures w14:val="none"/>
        </w:rPr>
      </w:pPr>
      <w:r w:rsidRPr="00E17FD3">
        <w:rPr>
          <w:rFonts w:eastAsia="SimSun" w:cs="Times New Roman"/>
          <w:kern w:val="0"/>
          <w:lang w:eastAsia="ru-RU"/>
          <w14:ligatures w14:val="none"/>
        </w:rPr>
        <w:t xml:space="preserve">1. </w:t>
      </w:r>
      <w:r w:rsidR="00DE4D21" w:rsidRPr="00DE4D21">
        <w:rPr>
          <w:rFonts w:eastAsia="SimSun" w:cs="Times New Roman"/>
          <w:kern w:val="0"/>
          <w:lang w:eastAsia="ru-RU"/>
          <w14:ligatures w14:val="none"/>
        </w:rPr>
        <w:t>Бек, К. Экстремальное программирование: разработка через тестирование. – Санкт-</w:t>
      </w:r>
      <w:proofErr w:type="gram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Петербург :</w:t>
      </w:r>
      <w:proofErr w:type="gram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Питер, 2021. – 224 с. – URL: https://ibooks.ru/bookshelf/376974/reading (дата обращения: 05.11.2024). – Режим доступа: для </w:t>
      </w:r>
      <w:proofErr w:type="spell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зарегистрир</w:t>
      </w:r>
      <w:proofErr w:type="spell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>. пользователей. – Текст: электронный.</w:t>
      </w:r>
    </w:p>
    <w:p w14:paraId="07AA3AA6" w14:textId="6CB52C7E" w:rsidR="00DE4D21" w:rsidRPr="00DE4D21" w:rsidRDefault="00E17FD3" w:rsidP="00DE4D21">
      <w:pPr>
        <w:tabs>
          <w:tab w:val="left" w:pos="993"/>
        </w:tabs>
        <w:spacing w:line="360" w:lineRule="auto"/>
        <w:ind w:firstLine="709"/>
        <w:rPr>
          <w:rFonts w:eastAsia="SimSun" w:cs="Times New Roman"/>
          <w:kern w:val="0"/>
          <w:lang w:eastAsia="ru-RU"/>
          <w14:ligatures w14:val="none"/>
        </w:rPr>
      </w:pPr>
      <w:r w:rsidRPr="00E17FD3">
        <w:rPr>
          <w:rFonts w:eastAsia="SimSun" w:cs="Times New Roman"/>
          <w:kern w:val="0"/>
          <w:lang w:eastAsia="ru-RU"/>
          <w14:ligatures w14:val="none"/>
        </w:rPr>
        <w:t xml:space="preserve">2. </w:t>
      </w:r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Гагарина, Л. Г. Технология разработки программного </w:t>
      </w:r>
      <w:proofErr w:type="gram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обеспечения :</w:t>
      </w:r>
      <w:proofErr w:type="gram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учебное пособие / Л. Г. Гагарина, Е. В. Кокорева, Б. Д. Сидорова-</w:t>
      </w:r>
      <w:proofErr w:type="spell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Виснадул</w:t>
      </w:r>
      <w:proofErr w:type="spell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; под ред. Л. Г. Гагариной. – </w:t>
      </w:r>
      <w:proofErr w:type="gram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Москва :</w:t>
      </w:r>
      <w:proofErr w:type="gram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ФОРУМ : ИНФРА-М, 2023. – 400 с. – URL: https://znanium.com/catalog/product/1895679 (дата обращения: </w:t>
      </w:r>
      <w:r w:rsidRPr="00E17FD3">
        <w:rPr>
          <w:rFonts w:eastAsia="SimSun" w:cs="Times New Roman"/>
          <w:kern w:val="0"/>
          <w:lang w:eastAsia="ru-RU"/>
          <w14:ligatures w14:val="none"/>
        </w:rPr>
        <w:t>11</w:t>
      </w:r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.11.2024). – Режим доступа: по подписке. – </w:t>
      </w:r>
      <w:proofErr w:type="gram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Текст :</w:t>
      </w:r>
      <w:proofErr w:type="gram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электронный.</w:t>
      </w:r>
    </w:p>
    <w:p w14:paraId="2898AC73" w14:textId="7C550B81" w:rsidR="00DE4D21" w:rsidRPr="00DE4D21" w:rsidRDefault="00E17FD3" w:rsidP="00DE4D21">
      <w:pPr>
        <w:tabs>
          <w:tab w:val="left" w:pos="993"/>
        </w:tabs>
        <w:spacing w:line="360" w:lineRule="auto"/>
        <w:ind w:firstLine="709"/>
        <w:rPr>
          <w:rFonts w:eastAsia="SimSun" w:cs="Times New Roman"/>
          <w:kern w:val="0"/>
          <w:lang w:eastAsia="ru-RU"/>
          <w14:ligatures w14:val="none"/>
        </w:rPr>
      </w:pPr>
      <w:r w:rsidRPr="00E17FD3">
        <w:rPr>
          <w:rFonts w:eastAsia="SimSun" w:cs="Times New Roman"/>
          <w:kern w:val="0"/>
          <w:lang w:eastAsia="ru-RU"/>
          <w14:ligatures w14:val="none"/>
        </w:rPr>
        <w:t xml:space="preserve">3. </w:t>
      </w:r>
      <w:proofErr w:type="spell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Мартишин</w:t>
      </w:r>
      <w:proofErr w:type="spell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, С. А. Базы данных. Практическое применение СУБД SQL- и </w:t>
      </w:r>
      <w:proofErr w:type="spell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NoSQL</w:t>
      </w:r>
      <w:proofErr w:type="spell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-типа для проектирования информационных </w:t>
      </w:r>
      <w:proofErr w:type="gram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систем :</w:t>
      </w:r>
      <w:proofErr w:type="gram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учебное пособие / С. А. </w:t>
      </w:r>
      <w:proofErr w:type="spell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Мартишин</w:t>
      </w:r>
      <w:proofErr w:type="spell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, В. Л. Симонов, М. В. Храпченко. — </w:t>
      </w:r>
      <w:proofErr w:type="gram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Москва :</w:t>
      </w:r>
      <w:proofErr w:type="gram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="00DE4D21" w:rsidRPr="00DE4D21">
        <w:rPr>
          <w:rFonts w:eastAsia="SimSun" w:cs="Times New Roman"/>
          <w:kern w:val="0"/>
          <w:lang w:eastAsia="ru-RU"/>
          <w14:ligatures w14:val="none"/>
        </w:rPr>
        <w:t>Текст :</w:t>
      </w:r>
      <w:proofErr w:type="gramEnd"/>
      <w:r w:rsidR="00DE4D21" w:rsidRPr="00DE4D21">
        <w:rPr>
          <w:rFonts w:eastAsia="SimSun" w:cs="Times New Roman"/>
          <w:kern w:val="0"/>
          <w:lang w:eastAsia="ru-RU"/>
          <w14:ligatures w14:val="none"/>
        </w:rPr>
        <w:t xml:space="preserve"> электронный.</w:t>
      </w:r>
    </w:p>
    <w:p w14:paraId="041C8FD2" w14:textId="562B9862" w:rsidR="00DE4D21" w:rsidRPr="00DE4D21" w:rsidRDefault="00E17FD3" w:rsidP="00DE4D21">
      <w:pPr>
        <w:tabs>
          <w:tab w:val="left" w:pos="993"/>
        </w:tabs>
        <w:spacing w:line="360" w:lineRule="auto"/>
        <w:ind w:firstLine="709"/>
        <w:rPr>
          <w:rFonts w:eastAsia="SimSu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A3131E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4. </w:t>
      </w:r>
      <w:proofErr w:type="spellStart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Тидвелл</w:t>
      </w:r>
      <w:proofErr w:type="spellEnd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, Д. Разработка интерфейсов. Паттерны проектирования. 3-е изд. – Санкт-</w:t>
      </w:r>
      <w:proofErr w:type="gramStart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Петербург :</w:t>
      </w:r>
      <w:proofErr w:type="gramEnd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 Питер, 2022. – 560 с. – </w:t>
      </w:r>
      <w:proofErr w:type="gramStart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Текст :</w:t>
      </w:r>
      <w:proofErr w:type="gramEnd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 электронный. – URL: </w:t>
      </w:r>
      <w:r w:rsidR="00DE4D21" w:rsidRPr="00A3131E">
        <w:rPr>
          <w:rFonts w:eastAsia="SimSun" w:cs="Times New Roman"/>
          <w:color w:val="000000"/>
          <w:kern w:val="0"/>
          <w:szCs w:val="28"/>
          <w:lang w:eastAsia="ru-RU"/>
          <w14:ligatures w14:val="none"/>
        </w:rPr>
        <w:t>https://ibooks.ru/bookshelf/386796/reading</w:t>
      </w:r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 (дата обращения: </w:t>
      </w:r>
      <w:r w:rsidRPr="00E17FD3">
        <w:rPr>
          <w:rFonts w:eastAsia="SimSun" w:cs="Times New Roman"/>
          <w:color w:val="000000"/>
          <w:kern w:val="0"/>
          <w:lang w:eastAsia="ru-RU"/>
          <w14:ligatures w14:val="none"/>
        </w:rPr>
        <w:t>1</w:t>
      </w:r>
      <w:r>
        <w:rPr>
          <w:rFonts w:eastAsia="SimSun" w:cs="Times New Roman"/>
          <w:color w:val="000000"/>
          <w:kern w:val="0"/>
          <w:lang w:eastAsia="ru-RU"/>
          <w14:ligatures w14:val="none"/>
        </w:rPr>
        <w:t>7</w:t>
      </w:r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.11.2025). – Режим доступа: для </w:t>
      </w:r>
      <w:proofErr w:type="spellStart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зарегистрир</w:t>
      </w:r>
      <w:proofErr w:type="spellEnd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. пользователей.</w:t>
      </w:r>
    </w:p>
    <w:p w14:paraId="56C62F2C" w14:textId="4CB8319D" w:rsidR="00DE4D21" w:rsidRPr="00DE4D21" w:rsidRDefault="00E17FD3" w:rsidP="00DE4D21">
      <w:pPr>
        <w:tabs>
          <w:tab w:val="left" w:pos="993"/>
        </w:tabs>
        <w:spacing w:line="360" w:lineRule="auto"/>
        <w:ind w:firstLine="709"/>
        <w:rPr>
          <w:rFonts w:eastAsia="SimSun" w:cs="Times New Roman"/>
          <w:color w:val="000000"/>
          <w:kern w:val="0"/>
          <w:lang w:eastAsia="ru-RU"/>
          <w14:ligatures w14:val="none"/>
        </w:rPr>
      </w:pPr>
      <w:r w:rsidRPr="00E17FD3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5. </w:t>
      </w:r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направленности :</w:t>
      </w:r>
      <w:proofErr w:type="gramEnd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 учебное пособие. — </w:t>
      </w:r>
      <w:proofErr w:type="gramStart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Москва :</w:t>
      </w:r>
      <w:proofErr w:type="gramEnd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 КУРС : ИНФРА-М, 2024. — 336 с. – URL: </w:t>
      </w:r>
      <w:r w:rsidR="00DE4D21" w:rsidRPr="00A3131E">
        <w:rPr>
          <w:rFonts w:eastAsia="SimSun" w:cs="Times New Roman"/>
          <w:color w:val="000000"/>
          <w:kern w:val="0"/>
          <w:szCs w:val="28"/>
          <w:lang w:eastAsia="ru-RU"/>
          <w14:ligatures w14:val="none"/>
        </w:rPr>
        <w:t>https://znanium.ru/catalog/product/2083407</w:t>
      </w:r>
      <w:r w:rsidR="00DE4D21" w:rsidRPr="00A3131E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 </w:t>
      </w:r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(дата обращения: </w:t>
      </w:r>
      <w:r w:rsidRPr="00E17FD3">
        <w:rPr>
          <w:rFonts w:eastAsia="SimSun" w:cs="Times New Roman"/>
          <w:color w:val="000000"/>
          <w:kern w:val="0"/>
          <w:lang w:eastAsia="ru-RU"/>
          <w14:ligatures w14:val="none"/>
        </w:rPr>
        <w:t>20</w:t>
      </w:r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.11.2025). – Режим доступа: по подписке. – </w:t>
      </w:r>
      <w:proofErr w:type="gramStart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>Текст :</w:t>
      </w:r>
      <w:proofErr w:type="gramEnd"/>
      <w:r w:rsidR="00DE4D21" w:rsidRPr="00DE4D21">
        <w:rPr>
          <w:rFonts w:eastAsia="SimSun" w:cs="Times New Roman"/>
          <w:color w:val="000000"/>
          <w:kern w:val="0"/>
          <w:lang w:eastAsia="ru-RU"/>
          <w14:ligatures w14:val="none"/>
        </w:rPr>
        <w:t xml:space="preserve"> электронный.</w:t>
      </w:r>
    </w:p>
    <w:p w14:paraId="66BD4F10" w14:textId="5C5DA9ED" w:rsidR="004310AA" w:rsidRPr="00DE4D21" w:rsidRDefault="004310AA" w:rsidP="00DE4D21">
      <w:pPr>
        <w:jc w:val="center"/>
      </w:pPr>
    </w:p>
    <w:sectPr w:rsidR="004310AA" w:rsidRPr="00DE4D21" w:rsidSect="007B1296">
      <w:footerReference w:type="default" r:id="rId17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A021F" w14:textId="77777777" w:rsidR="00D73EEC" w:rsidRDefault="00D73EEC" w:rsidP="007B1296">
      <w:r>
        <w:separator/>
      </w:r>
    </w:p>
  </w:endnote>
  <w:endnote w:type="continuationSeparator" w:id="0">
    <w:p w14:paraId="6979450F" w14:textId="77777777" w:rsidR="00D73EEC" w:rsidRDefault="00D73EEC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14:paraId="2FBB8C73" w14:textId="12B8065F" w:rsidR="00E0234C" w:rsidRDefault="00E0234C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5A4E">
          <w:rPr>
            <w:noProof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E438F5" w14:textId="77777777" w:rsidR="00D73EEC" w:rsidRDefault="00D73EEC" w:rsidP="007B1296">
      <w:r>
        <w:separator/>
      </w:r>
    </w:p>
  </w:footnote>
  <w:footnote w:type="continuationSeparator" w:id="0">
    <w:p w14:paraId="13E2E5FB" w14:textId="77777777" w:rsidR="00D73EEC" w:rsidRDefault="00D73EEC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9D3EDE6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01C2A6B2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C0F2982A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7DF0E13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2"/>
  </w:num>
  <w:num w:numId="20">
    <w:abstractNumId w:val="1"/>
  </w:num>
  <w:num w:numId="21">
    <w:abstractNumId w:val="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EA"/>
    <w:rsid w:val="00006D8A"/>
    <w:rsid w:val="00022EAD"/>
    <w:rsid w:val="0002779B"/>
    <w:rsid w:val="0004582F"/>
    <w:rsid w:val="00046A82"/>
    <w:rsid w:val="000547B5"/>
    <w:rsid w:val="00067EDC"/>
    <w:rsid w:val="00070444"/>
    <w:rsid w:val="00071534"/>
    <w:rsid w:val="00084431"/>
    <w:rsid w:val="00094ECA"/>
    <w:rsid w:val="000A42C7"/>
    <w:rsid w:val="000B2040"/>
    <w:rsid w:val="000C03D0"/>
    <w:rsid w:val="000D39DB"/>
    <w:rsid w:val="00121500"/>
    <w:rsid w:val="00121600"/>
    <w:rsid w:val="00122DF6"/>
    <w:rsid w:val="00126FE5"/>
    <w:rsid w:val="00131BD0"/>
    <w:rsid w:val="00135AB1"/>
    <w:rsid w:val="00140157"/>
    <w:rsid w:val="001459E2"/>
    <w:rsid w:val="00154355"/>
    <w:rsid w:val="00154AC6"/>
    <w:rsid w:val="00157D07"/>
    <w:rsid w:val="0018210A"/>
    <w:rsid w:val="00193A8C"/>
    <w:rsid w:val="00197EED"/>
    <w:rsid w:val="001A150B"/>
    <w:rsid w:val="001A7E93"/>
    <w:rsid w:val="001B17C1"/>
    <w:rsid w:val="001B5082"/>
    <w:rsid w:val="001B5A61"/>
    <w:rsid w:val="001E06D6"/>
    <w:rsid w:val="001E2671"/>
    <w:rsid w:val="002037EC"/>
    <w:rsid w:val="00204211"/>
    <w:rsid w:val="00221F7C"/>
    <w:rsid w:val="0022213E"/>
    <w:rsid w:val="0022470A"/>
    <w:rsid w:val="00230654"/>
    <w:rsid w:val="00234EB9"/>
    <w:rsid w:val="00244503"/>
    <w:rsid w:val="002472BA"/>
    <w:rsid w:val="00267E9D"/>
    <w:rsid w:val="00281012"/>
    <w:rsid w:val="00287C5C"/>
    <w:rsid w:val="0029075A"/>
    <w:rsid w:val="0029217B"/>
    <w:rsid w:val="002A370C"/>
    <w:rsid w:val="002A4270"/>
    <w:rsid w:val="002A7470"/>
    <w:rsid w:val="002C39C5"/>
    <w:rsid w:val="002D5F2F"/>
    <w:rsid w:val="002E0934"/>
    <w:rsid w:val="002E1075"/>
    <w:rsid w:val="002F1F23"/>
    <w:rsid w:val="002F27C7"/>
    <w:rsid w:val="002F4F73"/>
    <w:rsid w:val="00313BD4"/>
    <w:rsid w:val="003140F3"/>
    <w:rsid w:val="00314B56"/>
    <w:rsid w:val="00321ED7"/>
    <w:rsid w:val="00333DDD"/>
    <w:rsid w:val="00342526"/>
    <w:rsid w:val="00350DEC"/>
    <w:rsid w:val="00352497"/>
    <w:rsid w:val="00355405"/>
    <w:rsid w:val="003616AA"/>
    <w:rsid w:val="00362590"/>
    <w:rsid w:val="00390F2E"/>
    <w:rsid w:val="0039556C"/>
    <w:rsid w:val="00397E59"/>
    <w:rsid w:val="003A0B94"/>
    <w:rsid w:val="003A40F8"/>
    <w:rsid w:val="003A6D6C"/>
    <w:rsid w:val="003D5E11"/>
    <w:rsid w:val="003F696A"/>
    <w:rsid w:val="004310AA"/>
    <w:rsid w:val="00446D2F"/>
    <w:rsid w:val="00473C53"/>
    <w:rsid w:val="00485388"/>
    <w:rsid w:val="004A64B7"/>
    <w:rsid w:val="004C5611"/>
    <w:rsid w:val="004D1C92"/>
    <w:rsid w:val="004D1D4C"/>
    <w:rsid w:val="004D2CE9"/>
    <w:rsid w:val="004D3242"/>
    <w:rsid w:val="005062B8"/>
    <w:rsid w:val="00510F60"/>
    <w:rsid w:val="00514616"/>
    <w:rsid w:val="00540F99"/>
    <w:rsid w:val="00547733"/>
    <w:rsid w:val="00547AB8"/>
    <w:rsid w:val="00570281"/>
    <w:rsid w:val="005728C6"/>
    <w:rsid w:val="005842D8"/>
    <w:rsid w:val="0059367C"/>
    <w:rsid w:val="005976D6"/>
    <w:rsid w:val="005C0A88"/>
    <w:rsid w:val="005C6335"/>
    <w:rsid w:val="005D0FDF"/>
    <w:rsid w:val="005D10F9"/>
    <w:rsid w:val="00600549"/>
    <w:rsid w:val="00602F35"/>
    <w:rsid w:val="006163ED"/>
    <w:rsid w:val="00670A29"/>
    <w:rsid w:val="00681A20"/>
    <w:rsid w:val="00682EC2"/>
    <w:rsid w:val="00683143"/>
    <w:rsid w:val="00685504"/>
    <w:rsid w:val="00685A4E"/>
    <w:rsid w:val="00692F4D"/>
    <w:rsid w:val="006947D9"/>
    <w:rsid w:val="006A2EAD"/>
    <w:rsid w:val="006B2E38"/>
    <w:rsid w:val="006C6273"/>
    <w:rsid w:val="006D0C39"/>
    <w:rsid w:val="006D0D7D"/>
    <w:rsid w:val="006E172F"/>
    <w:rsid w:val="006E6E71"/>
    <w:rsid w:val="006F6223"/>
    <w:rsid w:val="00701393"/>
    <w:rsid w:val="00711564"/>
    <w:rsid w:val="00715B4C"/>
    <w:rsid w:val="00720E33"/>
    <w:rsid w:val="007668E5"/>
    <w:rsid w:val="0077497D"/>
    <w:rsid w:val="00775943"/>
    <w:rsid w:val="007A5806"/>
    <w:rsid w:val="007B1296"/>
    <w:rsid w:val="007B1EF9"/>
    <w:rsid w:val="007B43F3"/>
    <w:rsid w:val="007B7AF4"/>
    <w:rsid w:val="007C0029"/>
    <w:rsid w:val="007E07D3"/>
    <w:rsid w:val="00800364"/>
    <w:rsid w:val="00802CA1"/>
    <w:rsid w:val="00810637"/>
    <w:rsid w:val="008156AB"/>
    <w:rsid w:val="0083534A"/>
    <w:rsid w:val="0084608B"/>
    <w:rsid w:val="008532F7"/>
    <w:rsid w:val="00853693"/>
    <w:rsid w:val="00871F21"/>
    <w:rsid w:val="008900FC"/>
    <w:rsid w:val="00891E1F"/>
    <w:rsid w:val="008976F7"/>
    <w:rsid w:val="008A3D99"/>
    <w:rsid w:val="008A7779"/>
    <w:rsid w:val="008C21D6"/>
    <w:rsid w:val="008C6246"/>
    <w:rsid w:val="008D1AD1"/>
    <w:rsid w:val="008D6D25"/>
    <w:rsid w:val="008E43F6"/>
    <w:rsid w:val="00905891"/>
    <w:rsid w:val="00907A2C"/>
    <w:rsid w:val="0091142F"/>
    <w:rsid w:val="009171D5"/>
    <w:rsid w:val="00927D29"/>
    <w:rsid w:val="009422C4"/>
    <w:rsid w:val="009500FD"/>
    <w:rsid w:val="009525C4"/>
    <w:rsid w:val="009532B6"/>
    <w:rsid w:val="00967FC1"/>
    <w:rsid w:val="0097478A"/>
    <w:rsid w:val="00985FCD"/>
    <w:rsid w:val="0099383B"/>
    <w:rsid w:val="009A5998"/>
    <w:rsid w:val="009C0B29"/>
    <w:rsid w:val="009C61C2"/>
    <w:rsid w:val="009D0E65"/>
    <w:rsid w:val="009D4F99"/>
    <w:rsid w:val="009F1821"/>
    <w:rsid w:val="00A024EA"/>
    <w:rsid w:val="00A15409"/>
    <w:rsid w:val="00A21A2F"/>
    <w:rsid w:val="00A23795"/>
    <w:rsid w:val="00A3131E"/>
    <w:rsid w:val="00A40A6D"/>
    <w:rsid w:val="00A57474"/>
    <w:rsid w:val="00A725C5"/>
    <w:rsid w:val="00A827BD"/>
    <w:rsid w:val="00A8512D"/>
    <w:rsid w:val="00A9702A"/>
    <w:rsid w:val="00AC039E"/>
    <w:rsid w:val="00AD5A28"/>
    <w:rsid w:val="00AE2282"/>
    <w:rsid w:val="00AE54B9"/>
    <w:rsid w:val="00B034E2"/>
    <w:rsid w:val="00B1423E"/>
    <w:rsid w:val="00B33408"/>
    <w:rsid w:val="00B44A6D"/>
    <w:rsid w:val="00B64EC5"/>
    <w:rsid w:val="00B73778"/>
    <w:rsid w:val="00B96D30"/>
    <w:rsid w:val="00B97EBE"/>
    <w:rsid w:val="00BB22C1"/>
    <w:rsid w:val="00BB3D28"/>
    <w:rsid w:val="00BE2E89"/>
    <w:rsid w:val="00BE71CD"/>
    <w:rsid w:val="00BF1D37"/>
    <w:rsid w:val="00C02CA6"/>
    <w:rsid w:val="00C10A2B"/>
    <w:rsid w:val="00C25724"/>
    <w:rsid w:val="00C27B9D"/>
    <w:rsid w:val="00C476DA"/>
    <w:rsid w:val="00C706EA"/>
    <w:rsid w:val="00C72CEF"/>
    <w:rsid w:val="00C83348"/>
    <w:rsid w:val="00C84376"/>
    <w:rsid w:val="00C84DC0"/>
    <w:rsid w:val="00C871DC"/>
    <w:rsid w:val="00C934F9"/>
    <w:rsid w:val="00CA55AD"/>
    <w:rsid w:val="00CB5F04"/>
    <w:rsid w:val="00CC3301"/>
    <w:rsid w:val="00CD5468"/>
    <w:rsid w:val="00CE3B5E"/>
    <w:rsid w:val="00CE58C3"/>
    <w:rsid w:val="00CF2800"/>
    <w:rsid w:val="00CF5374"/>
    <w:rsid w:val="00D07E9D"/>
    <w:rsid w:val="00D160AE"/>
    <w:rsid w:val="00D26062"/>
    <w:rsid w:val="00D3393B"/>
    <w:rsid w:val="00D503A3"/>
    <w:rsid w:val="00D51EAF"/>
    <w:rsid w:val="00D56F33"/>
    <w:rsid w:val="00D724AB"/>
    <w:rsid w:val="00D73EEC"/>
    <w:rsid w:val="00D96D59"/>
    <w:rsid w:val="00DD2D10"/>
    <w:rsid w:val="00DD2E9E"/>
    <w:rsid w:val="00DE12E3"/>
    <w:rsid w:val="00DE4D21"/>
    <w:rsid w:val="00DE6921"/>
    <w:rsid w:val="00E00F71"/>
    <w:rsid w:val="00E0234C"/>
    <w:rsid w:val="00E0606E"/>
    <w:rsid w:val="00E16281"/>
    <w:rsid w:val="00E17FD3"/>
    <w:rsid w:val="00E3527D"/>
    <w:rsid w:val="00E374A4"/>
    <w:rsid w:val="00E4243B"/>
    <w:rsid w:val="00E46B85"/>
    <w:rsid w:val="00E567DD"/>
    <w:rsid w:val="00E672BB"/>
    <w:rsid w:val="00E85EAB"/>
    <w:rsid w:val="00E86806"/>
    <w:rsid w:val="00E90D31"/>
    <w:rsid w:val="00E93448"/>
    <w:rsid w:val="00EC060C"/>
    <w:rsid w:val="00ED2643"/>
    <w:rsid w:val="00EE1FAF"/>
    <w:rsid w:val="00EE2660"/>
    <w:rsid w:val="00EF1144"/>
    <w:rsid w:val="00F0203C"/>
    <w:rsid w:val="00F116CE"/>
    <w:rsid w:val="00F15ECF"/>
    <w:rsid w:val="00F23AD5"/>
    <w:rsid w:val="00F31BF1"/>
    <w:rsid w:val="00F359E2"/>
    <w:rsid w:val="00F36BE5"/>
    <w:rsid w:val="00F41052"/>
    <w:rsid w:val="00F44D11"/>
    <w:rsid w:val="00FC47CB"/>
    <w:rsid w:val="00FC7068"/>
    <w:rsid w:val="00FD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89B6"/>
  <w15:chartTrackingRefBased/>
  <w15:docId w15:val="{675BF747-76C5-4970-8DA2-18E200EA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163E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A024EA"/>
    <w:pPr>
      <w:keepNext/>
      <w:keepLines/>
      <w:pageBreakBefore/>
      <w:numPr>
        <w:numId w:val="18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A024EA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A024EA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A024EA"/>
    <w:pPr>
      <w:keepNext/>
      <w:keepLines/>
      <w:numPr>
        <w:ilvl w:val="4"/>
        <w:numId w:val="18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024EA"/>
    <w:pPr>
      <w:keepNext/>
      <w:keepLines/>
      <w:numPr>
        <w:ilvl w:val="5"/>
        <w:numId w:val="18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024EA"/>
    <w:pPr>
      <w:keepNext/>
      <w:keepLines/>
      <w:numPr>
        <w:ilvl w:val="6"/>
        <w:numId w:val="18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024EA"/>
    <w:pPr>
      <w:keepNext/>
      <w:keepLines/>
      <w:numPr>
        <w:ilvl w:val="7"/>
        <w:numId w:val="18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024EA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A024E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A024E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A024EA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A024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A02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A02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A02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A024EA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A024EA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A024E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A024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A0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A024E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4"/>
    <w:link w:val="21"/>
    <w:uiPriority w:val="29"/>
    <w:rsid w:val="00A024EA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A024EA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A024EA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0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ae">
    <w:name w:val="Выделенная цитата Знак"/>
    <w:basedOn w:val="a4"/>
    <w:link w:val="ad"/>
    <w:uiPriority w:val="30"/>
    <w:rsid w:val="00A024EA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A024EA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A024EA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A024EA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A024EA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A024EA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A024EA"/>
  </w:style>
  <w:style w:type="character" w:customStyle="1" w:styleId="af9">
    <w:name w:val="Заголовок Содержание Знак"/>
    <w:basedOn w:val="a8"/>
    <w:link w:val="af8"/>
    <w:rsid w:val="00A024E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024EA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024EA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A024EA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A024EA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A024EA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A024EA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A024EA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A024EA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A024EA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A024EA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7917C-2846-402F-950F-C39C9D308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31</TotalTime>
  <Pages>30</Pages>
  <Words>4534</Words>
  <Characters>25850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8</cp:revision>
  <dcterms:created xsi:type="dcterms:W3CDTF">2025-12-07T19:19:00Z</dcterms:created>
  <dcterms:modified xsi:type="dcterms:W3CDTF">2025-12-08T06:02:00Z</dcterms:modified>
</cp:coreProperties>
</file>